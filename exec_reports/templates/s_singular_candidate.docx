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2EAC" w14:textId="18967F48" w:rsidR="00E16450" w:rsidRDefault="00E16450" w:rsidP="00E43604">
      <w:pPr>
        <w:pStyle w:val="Heading2"/>
      </w:pPr>
      <w:bookmarkStart w:id="0" w:name="_Toc210384760"/>
      <w:bookmarkStart w:id="1" w:name="_Toc135924740"/>
      <w:r w:rsidRPr="0037179F">
        <w:rPr>
          <w:noProof/>
        </w:rPr>
        <w:drawing>
          <wp:anchor distT="0" distB="0" distL="114300" distR="114300" simplePos="0" relativeHeight="251684864" behindDoc="0" locked="0" layoutInCell="1" allowOverlap="1" wp14:anchorId="47B15B8C" wp14:editId="08031A54">
            <wp:simplePos x="0" y="0"/>
            <wp:positionH relativeFrom="margin">
              <wp:align>right</wp:align>
            </wp:positionH>
            <wp:positionV relativeFrom="paragraph">
              <wp:posOffset>-146685</wp:posOffset>
            </wp:positionV>
            <wp:extent cx="719455" cy="719455"/>
            <wp:effectExtent l="0" t="0" r="4445" b="4445"/>
            <wp:wrapNone/>
            <wp:docPr id="1635301349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9791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{last_name}</w:t>
      </w:r>
      <w:r w:rsidRPr="003473EC">
        <w:t xml:space="preserve">, </w:t>
      </w:r>
      <w:r>
        <w:t>{first_name}</w:t>
      </w:r>
      <w:r w:rsidRPr="004D57CF">
        <w:rPr>
          <w:color w:val="F97012" w:themeColor="text2"/>
          <w:sz w:val="28"/>
          <w:szCs w:val="28"/>
        </w:rPr>
        <w:t xml:space="preserve"> </w:t>
      </w:r>
      <w:r>
        <w:rPr>
          <w:color w:val="F97012" w:themeColor="text2"/>
          <w:sz w:val="28"/>
          <w:szCs w:val="28"/>
        </w:rPr>
        <w:t>{internal_or_blank}</w:t>
      </w:r>
      <w:bookmarkEnd w:id="0"/>
    </w:p>
    <w:p w14:paraId="38EB493F" w14:textId="77777777" w:rsidR="00E16450" w:rsidRDefault="00E16450" w:rsidP="00E16450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103"/>
        <w:gridCol w:w="4103"/>
        <w:gridCol w:w="3354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24"/>
      </w:tblGrid>
      <w:tr w:rsidR="00E16450" w:rsidRPr="006923AA" w14:paraId="188978AB" w14:textId="77777777" w:rsidTr="00492D03">
        <w:trPr>
          <w:trHeight w:val="284"/>
        </w:trPr>
        <w:tc>
          <w:tcPr>
            <w:tcW w:w="1381" w:type="pct"/>
            <w:vMerge w:val="restart"/>
            <w:tcBorders>
              <w:top w:val="single" w:sz="4" w:space="0" w:color="F97012" w:themeColor="text2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top w:w="0" w:type="dxa"/>
              <w:left w:w="0" w:type="dxa"/>
            </w:tcMar>
          </w:tcPr>
          <w:p w14:paraId="3565B86D" w14:textId="77777777" w:rsidR="00E16450" w:rsidRDefault="00E16450" w:rsidP="00492D03">
            <w:pPr>
              <w:pStyle w:val="Heading5"/>
            </w:pPr>
            <w:r w:rsidRPr="00B653CB">
              <w:t>Employment Summary</w:t>
            </w:r>
          </w:p>
          <w:p w14:paraId="1A60EC77" w14:textId="57D6BE81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{employment_1_company_name}</w:t>
            </w:r>
          </w:p>
          <w:p w14:paraId="135C53EB" w14:textId="6098FC80" w:rsidR="00E16450" w:rsidRDefault="00E16450" w:rsidP="00492D03">
            <w:pPr>
              <w:pStyle w:val="NormalBioPageText"/>
            </w:pPr>
            <w:r>
              <w:t>{employment_1_start_year} – {employment_1_end_year}</w:t>
            </w:r>
          </w:p>
          <w:p w14:paraId="580C2B2C" w14:textId="06C2EC03" w:rsidR="00E16450" w:rsidRDefault="00E16450" w:rsidP="00492D03">
            <w:pPr>
              <w:pStyle w:val="NormalBioPageText"/>
            </w:pPr>
            <w:r>
              <w:t>{employment_1_job_title} – {employment_1_location}</w:t>
            </w:r>
          </w:p>
          <w:p w14:paraId="65E117CA" w14:textId="77777777" w:rsidR="00E16450" w:rsidRDefault="00E16450" w:rsidP="00492D03">
            <w:pPr>
              <w:pStyle w:val="NormalBioPageText"/>
            </w:pPr>
          </w:p>
          <w:p w14:paraId="075A944D" w14:textId="7EE4E1E3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{employment_2_company_name}</w:t>
            </w:r>
          </w:p>
          <w:p w14:paraId="38F80160" w14:textId="7184C4C7" w:rsidR="00E16450" w:rsidRDefault="00E16450" w:rsidP="00492D03">
            <w:pPr>
              <w:pStyle w:val="NormalBioPageText"/>
            </w:pPr>
            <w:r>
              <w:t>{employment_2_start_year} – {employment_2_end_year}</w:t>
            </w:r>
          </w:p>
          <w:p w14:paraId="1D598A95" w14:textId="359875A6" w:rsidR="00E16450" w:rsidRDefault="00E16450" w:rsidP="00492D03">
            <w:pPr>
              <w:pStyle w:val="NormalBioPageText"/>
            </w:pPr>
            <w:r>
              <w:t>{employment_2_job_title} – {employment_2_location}</w:t>
            </w:r>
          </w:p>
          <w:p w14:paraId="0F262D48" w14:textId="77777777" w:rsidR="00E16450" w:rsidRDefault="00E16450" w:rsidP="00492D03">
            <w:pPr>
              <w:pStyle w:val="NormalBioPageText"/>
            </w:pPr>
          </w:p>
          <w:p w14:paraId="46A3CAA5" w14:textId="34E6274A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{employment_3_company_name}</w:t>
            </w:r>
          </w:p>
          <w:p w14:paraId="14A1EB38" w14:textId="0AFAB0E7" w:rsidR="00E16450" w:rsidRDefault="00E16450" w:rsidP="00492D03">
            <w:pPr>
              <w:pStyle w:val="NormalBioPageText"/>
            </w:pPr>
            <w:r>
              <w:t>{employment_3_start_year} – {employment_3_end_year}</w:t>
            </w:r>
          </w:p>
          <w:p w14:paraId="22C97D91" w14:textId="04B78A20" w:rsidR="00E16450" w:rsidRDefault="00E16450" w:rsidP="00492D03">
            <w:pPr>
              <w:pStyle w:val="NormalBioPageText"/>
            </w:pPr>
            <w:r>
              <w:t>{employment_3_job_title} – {employment_3_location}</w:t>
            </w:r>
          </w:p>
          <w:p w14:paraId="26E2DC53" w14:textId="77777777" w:rsidR="00E16450" w:rsidRDefault="00E16450" w:rsidP="00492D03">
            <w:pPr>
              <w:pStyle w:val="NormalBioPageText"/>
            </w:pPr>
          </w:p>
          <w:p w14:paraId="682B1BEA" w14:textId="103AA00E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{employment_4_company_name}</w:t>
            </w:r>
          </w:p>
          <w:p w14:paraId="58DACFF3" w14:textId="095971D3" w:rsidR="00E16450" w:rsidRDefault="00E16450" w:rsidP="00492D03">
            <w:pPr>
              <w:pStyle w:val="NormalBioPageText"/>
            </w:pPr>
            <w:r>
              <w:t>{employment_4_start_year} – {employment_4_end_year}</w:t>
            </w:r>
          </w:p>
          <w:p w14:paraId="5D68855A" w14:textId="3A7783C2" w:rsidR="00E16450" w:rsidRDefault="00E16450" w:rsidP="00492D03">
            <w:pPr>
              <w:pStyle w:val="NormalBioPageText"/>
            </w:pPr>
            <w:r>
              <w:t>{employment_4_job_title} – {employment_4_location}</w:t>
            </w:r>
          </w:p>
          <w:p w14:paraId="0DD0B300" w14:textId="77777777" w:rsidR="00E16450" w:rsidRDefault="00E16450" w:rsidP="00492D03">
            <w:pPr>
              <w:pStyle w:val="NormalBioPageText"/>
            </w:pPr>
          </w:p>
          <w:p w14:paraId="1A6FD0A8" w14:textId="16068963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{employment_5_company_name}</w:t>
            </w:r>
          </w:p>
          <w:p w14:paraId="4EA485B6" w14:textId="629AF59D" w:rsidR="00E16450" w:rsidRDefault="00E16450" w:rsidP="00492D03">
            <w:pPr>
              <w:pStyle w:val="NormalBioPageText"/>
            </w:pPr>
            <w:r>
              <w:t>{employment_5_start_year} – {employment_5_end_year}</w:t>
            </w:r>
          </w:p>
          <w:p w14:paraId="18AA784D" w14:textId="7DFF3FB6" w:rsidR="00E16450" w:rsidRDefault="00E16450" w:rsidP="00492D03">
            <w:pPr>
              <w:pStyle w:val="NormalBioPageText"/>
            </w:pPr>
            <w:r>
              <w:t>{employment_5_job_title} – {employment_5_location}</w:t>
            </w:r>
          </w:p>
          <w:p w14:paraId="5ED5EC00" w14:textId="77777777" w:rsidR="00E16450" w:rsidRDefault="00E16450" w:rsidP="00492D03">
            <w:pPr>
              <w:pStyle w:val="NormalBioPageText"/>
            </w:pPr>
          </w:p>
          <w:p w14:paraId="4FCBA785" w14:textId="443C2E6A" w:rsidR="00E16450" w:rsidRPr="002A399D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{employment_6_company_name}</w:t>
            </w:r>
          </w:p>
          <w:p w14:paraId="52E68C41" w14:textId="0C7788B2" w:rsidR="00E16450" w:rsidRDefault="00E16450" w:rsidP="00492D03">
            <w:pPr>
              <w:pStyle w:val="NormalBioPageText"/>
            </w:pPr>
            <w:r>
              <w:t>{employment_6_start_year} – {employment_6_end_year}</w:t>
            </w:r>
          </w:p>
          <w:p w14:paraId="719F8BE0" w14:textId="53578DF0" w:rsidR="00E16450" w:rsidRDefault="00E16450" w:rsidP="00492D03">
            <w:pPr>
              <w:pStyle w:val="NormalBioPageText"/>
            </w:pPr>
            <w:r>
              <w:t>{employment_6_job_title} – {employment_6_location}</w:t>
            </w:r>
          </w:p>
          <w:p w14:paraId="10C610A8" w14:textId="77777777" w:rsidR="00E16450" w:rsidRDefault="00E16450" w:rsidP="00492D03">
            <w:pPr>
              <w:pStyle w:val="NormalBioPageText"/>
            </w:pPr>
          </w:p>
          <w:p w14:paraId="1979AF50" w14:textId="77777777" w:rsidR="00E16450" w:rsidRPr="00166C91" w:rsidRDefault="00E16450" w:rsidP="00492D03">
            <w:pPr>
              <w:pStyle w:val="NormalBioPageText"/>
            </w:pPr>
          </w:p>
        </w:tc>
        <w:tc>
          <w:tcPr>
            <w:tcW w:w="1381" w:type="pct"/>
            <w:vMerge w:val="restart"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  <w:tcMar>
              <w:top w:w="0" w:type="dxa"/>
            </w:tcMar>
          </w:tcPr>
          <w:p w14:paraId="6C473EF7" w14:textId="77777777" w:rsidR="00E16450" w:rsidRDefault="00E16450" w:rsidP="00492D03">
            <w:pPr>
              <w:pStyle w:val="Heading5"/>
            </w:pPr>
            <w:r>
              <w:t>Directorships / Committees</w:t>
            </w:r>
          </w:p>
          <w:p w14:paraId="04477EB3" w14:textId="60ED0AED" w:rsidR="00E16450" w:rsidRPr="00741AF9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{directorship_committee_1_name}</w:t>
            </w:r>
          </w:p>
          <w:p w14:paraId="45D43AF8" w14:textId="00C8FEAB" w:rsidR="00E16450" w:rsidRDefault="00E16450" w:rsidP="00492D03">
            <w:pPr>
              <w:pStyle w:val="NormalBioPageText"/>
            </w:pPr>
            <w:r>
              <w:t>{directorship_committee_1_year_range}</w:t>
            </w:r>
          </w:p>
          <w:p w14:paraId="79E720CB" w14:textId="39DE8E0F" w:rsidR="00E16450" w:rsidRDefault="00E16450" w:rsidP="00492D03">
            <w:pPr>
              <w:pStyle w:val="NormalBioPageText"/>
            </w:pPr>
            <w:r>
              <w:t>{directorship_committee_1_position}</w:t>
            </w:r>
          </w:p>
          <w:p w14:paraId="32E210BF" w14:textId="77777777" w:rsidR="00E16450" w:rsidRDefault="00E16450" w:rsidP="00492D03">
            <w:pPr>
              <w:pStyle w:val="NormalBioPageText"/>
            </w:pPr>
          </w:p>
          <w:p w14:paraId="25A932C0" w14:textId="29FCA82C" w:rsidR="00E16450" w:rsidRPr="00741AF9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{directorship_committee_2_name}</w:t>
            </w:r>
          </w:p>
          <w:p w14:paraId="670CAE8A" w14:textId="5CCC734E" w:rsidR="00E16450" w:rsidRDefault="00E16450" w:rsidP="00492D03">
            <w:pPr>
              <w:pStyle w:val="NormalBioPageText"/>
            </w:pPr>
            <w:r>
              <w:t>{directorship_committee_2_year_range}</w:t>
            </w:r>
          </w:p>
          <w:p w14:paraId="6C90C636" w14:textId="2A705094" w:rsidR="00E16450" w:rsidRDefault="00E16450" w:rsidP="00492D03">
            <w:pPr>
              <w:pStyle w:val="NormalBioPageText"/>
            </w:pPr>
            <w:r>
              <w:t>{directorship_committee_2_position}</w:t>
            </w:r>
          </w:p>
          <w:p w14:paraId="0910FCE8" w14:textId="77777777" w:rsidR="00E16450" w:rsidRDefault="00E16450" w:rsidP="00492D03">
            <w:pPr>
              <w:pStyle w:val="NormalBioPageText"/>
            </w:pPr>
          </w:p>
          <w:p w14:paraId="6BC30A59" w14:textId="31CFFE0E" w:rsidR="00E16450" w:rsidRPr="00741AF9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{directorship_committee_3_name}</w:t>
            </w:r>
          </w:p>
          <w:p w14:paraId="3470EFC5" w14:textId="13523315" w:rsidR="00E16450" w:rsidRDefault="00E16450" w:rsidP="00492D03">
            <w:pPr>
              <w:pStyle w:val="NormalBioPageText"/>
            </w:pPr>
            <w:r>
              <w:t>{directorship_committee_3_year_range}</w:t>
            </w:r>
          </w:p>
          <w:p w14:paraId="6BAB20B8" w14:textId="537E77DB" w:rsidR="00E16450" w:rsidRDefault="00E16450" w:rsidP="00492D03">
            <w:pPr>
              <w:pStyle w:val="NormalBioPageText"/>
            </w:pPr>
            <w:r>
              <w:t>{directorship_committee_3_position}</w:t>
            </w:r>
          </w:p>
          <w:p w14:paraId="1F132FFA" w14:textId="77777777" w:rsidR="00E16450" w:rsidRDefault="00E16450" w:rsidP="00492D03">
            <w:pPr>
              <w:pStyle w:val="NormalBioPageText"/>
            </w:pPr>
          </w:p>
          <w:p w14:paraId="3E244A7C" w14:textId="77777777" w:rsidR="00E16450" w:rsidRDefault="00E16450" w:rsidP="00492D03">
            <w:pPr>
              <w:pStyle w:val="NormalBioPageText"/>
            </w:pPr>
          </w:p>
          <w:p w14:paraId="114A4786" w14:textId="77777777" w:rsidR="00E16450" w:rsidRPr="008E4A45" w:rsidRDefault="00E16450" w:rsidP="00492D03">
            <w:pPr>
              <w:pStyle w:val="Heading5"/>
            </w:pPr>
            <w:r w:rsidRPr="008E4A45">
              <w:t>Education / Qualifications</w:t>
            </w:r>
          </w:p>
          <w:p w14:paraId="69A6964D" w14:textId="35C8F47C" w:rsidR="00E16450" w:rsidRDefault="00E16450" w:rsidP="00492D03">
            <w:pPr>
              <w:pStyle w:val="NormalBioPageText"/>
            </w:pPr>
            <w:r>
              <w:t>{education_1_completion_year}</w:t>
            </w:r>
          </w:p>
          <w:p w14:paraId="36E0F1C6" w14:textId="79581069" w:rsidR="00E16450" w:rsidRPr="00372CE0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{education_1_qualification_name}</w:t>
            </w:r>
          </w:p>
          <w:p w14:paraId="6EA7FEAF" w14:textId="427A8468" w:rsidR="00E16450" w:rsidRDefault="00E16450" w:rsidP="00492D03">
            <w:pPr>
              <w:pStyle w:val="NormalBioPageText"/>
            </w:pPr>
            <w:r>
              <w:t>{education_1_institution_name}</w:t>
            </w:r>
          </w:p>
          <w:p w14:paraId="3DE283E6" w14:textId="77777777" w:rsidR="00E16450" w:rsidRDefault="00E16450" w:rsidP="00492D03">
            <w:pPr>
              <w:pStyle w:val="NormalBioPageText"/>
            </w:pPr>
          </w:p>
          <w:p w14:paraId="35EAE001" w14:textId="713651C9" w:rsidR="00E16450" w:rsidRDefault="00E16450" w:rsidP="00492D03">
            <w:pPr>
              <w:pStyle w:val="NormalBioPageText"/>
            </w:pPr>
            <w:r>
              <w:t>{education_2_completion_year}</w:t>
            </w:r>
          </w:p>
          <w:p w14:paraId="0EA04ADA" w14:textId="4BEC7B36" w:rsidR="00E16450" w:rsidRPr="00372CE0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{education_2_qualification_name}</w:t>
            </w:r>
          </w:p>
          <w:p w14:paraId="3664416C" w14:textId="4A3FB5BC" w:rsidR="00E16450" w:rsidRDefault="00E16450" w:rsidP="00492D03">
            <w:pPr>
              <w:pStyle w:val="NormalBioPageText"/>
            </w:pPr>
            <w:r>
              <w:t>{education_2_institution_name}</w:t>
            </w:r>
          </w:p>
          <w:p w14:paraId="3F2E96DD" w14:textId="77777777" w:rsidR="00E16450" w:rsidRDefault="00E16450" w:rsidP="00492D03">
            <w:pPr>
              <w:pStyle w:val="NormalBioPageText"/>
            </w:pPr>
          </w:p>
          <w:p w14:paraId="795E72D3" w14:textId="092BD573" w:rsidR="00E16450" w:rsidRDefault="00E16450" w:rsidP="00492D03">
            <w:pPr>
              <w:pStyle w:val="NormalBioPageText"/>
            </w:pPr>
            <w:r>
              <w:t>{education_3_completion_year}</w:t>
            </w:r>
          </w:p>
          <w:p w14:paraId="376800FD" w14:textId="71A862AF" w:rsidR="00E16450" w:rsidRPr="00372CE0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{education_3_qualification_name}</w:t>
            </w:r>
          </w:p>
          <w:p w14:paraId="2BFAB8F6" w14:textId="63DEBF78" w:rsidR="00E16450" w:rsidRDefault="00E16450" w:rsidP="00492D03">
            <w:pPr>
              <w:pStyle w:val="NormalBioPageText"/>
            </w:pPr>
            <w:r>
              <w:t>{education_3_institution_name}</w:t>
            </w:r>
          </w:p>
          <w:p w14:paraId="4C96810B" w14:textId="77777777" w:rsidR="00E16450" w:rsidRDefault="00E16450" w:rsidP="00492D03">
            <w:pPr>
              <w:pStyle w:val="NormalBioPageText"/>
            </w:pPr>
          </w:p>
          <w:p w14:paraId="44E16E5E" w14:textId="73644E02" w:rsidR="00E16450" w:rsidRDefault="00E16450" w:rsidP="00492D03">
            <w:pPr>
              <w:pStyle w:val="NormalBioPageText"/>
            </w:pPr>
            <w:r>
              <w:t>{education_4_completion_year}</w:t>
            </w:r>
          </w:p>
          <w:p w14:paraId="1753F128" w14:textId="6A11A6BF" w:rsidR="00E16450" w:rsidRPr="00372CE0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{education_4_qualification_name}</w:t>
            </w:r>
          </w:p>
          <w:p w14:paraId="0A573951" w14:textId="4236EFB0" w:rsidR="00E16450" w:rsidRDefault="00E16450" w:rsidP="00492D03">
            <w:pPr>
              <w:pStyle w:val="NormalBioPageText"/>
            </w:pPr>
            <w:r>
              <w:t>{education_4_institution_name}</w:t>
            </w:r>
          </w:p>
          <w:p w14:paraId="4F3E8B3A" w14:textId="77777777" w:rsidR="00E16450" w:rsidRDefault="00E16450" w:rsidP="00492D03">
            <w:pPr>
              <w:pStyle w:val="NormalBioPageText"/>
            </w:pPr>
          </w:p>
          <w:p w14:paraId="2D700FC1" w14:textId="509607E8" w:rsidR="00E16450" w:rsidRDefault="00E16450" w:rsidP="00492D03">
            <w:pPr>
              <w:pStyle w:val="NormalBioPageText"/>
            </w:pPr>
            <w:r>
              <w:t>{education_5_completion_year}</w:t>
            </w:r>
          </w:p>
          <w:p w14:paraId="3F19373B" w14:textId="26BA285F" w:rsidR="00E16450" w:rsidRPr="00372CE0" w:rsidRDefault="00E16450" w:rsidP="00492D03">
            <w:pPr>
              <w:pStyle w:val="NormalBioPageText"/>
              <w:rPr>
                <w:b/>
                <w:bCs/>
              </w:rPr>
            </w:pPr>
            <w:r>
              <w:rPr>
                <w:b/>
                <w:bCs/>
              </w:rPr>
              <w:t>{education_5_qualification_name}</w:t>
            </w:r>
          </w:p>
          <w:p w14:paraId="45689D49" w14:textId="4EAB9D3A" w:rsidR="00E16450" w:rsidRDefault="00E16450" w:rsidP="00492D03">
            <w:pPr>
              <w:pStyle w:val="NormalBioPageText"/>
            </w:pPr>
            <w:r>
              <w:t>{education_5_institution_name}</w:t>
            </w:r>
          </w:p>
          <w:p w14:paraId="5966E4F7" w14:textId="77777777" w:rsidR="00E16450" w:rsidRPr="006923AA" w:rsidRDefault="00E16450" w:rsidP="00492D03">
            <w:pPr>
              <w:pStyle w:val="NormalBioPageText"/>
            </w:pPr>
          </w:p>
        </w:tc>
        <w:tc>
          <w:tcPr>
            <w:tcW w:w="1129" w:type="pct"/>
            <w:tcBorders>
              <w:top w:val="single" w:sz="4" w:space="0" w:color="F97012" w:themeColor="text2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tcMar>
              <w:top w:w="0" w:type="dxa"/>
              <w:bottom w:w="0" w:type="dxa"/>
            </w:tcMar>
            <w:vAlign w:val="center"/>
          </w:tcPr>
          <w:p w14:paraId="5B6AC3B3" w14:textId="77777777" w:rsidR="00E16450" w:rsidRPr="006923AA" w:rsidRDefault="00E16450" w:rsidP="00492D0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" w:type="pct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ADBB7" w:themeFill="accent2"/>
            <w:tcMar>
              <w:top w:w="0" w:type="dxa"/>
              <w:bottom w:w="0" w:type="dxa"/>
            </w:tcMar>
            <w:vAlign w:val="center"/>
          </w:tcPr>
          <w:p w14:paraId="29E2A06A" w14:textId="77777777" w:rsidR="00E16450" w:rsidRPr="00450139" w:rsidRDefault="00E16450" w:rsidP="00492D03">
            <w:pPr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450139">
              <w:rPr>
                <w:b/>
                <w:bCs/>
                <w:color w:val="auto"/>
                <w:sz w:val="16"/>
                <w:szCs w:val="16"/>
              </w:rPr>
              <w:t>1-2</w:t>
            </w:r>
          </w:p>
        </w:tc>
        <w:tc>
          <w:tcPr>
            <w:tcW w:w="222" w:type="pct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1B399" w:themeFill="accent5" w:themeFillTint="66"/>
            <w:tcMar>
              <w:top w:w="0" w:type="dxa"/>
              <w:bottom w:w="0" w:type="dxa"/>
            </w:tcMar>
            <w:vAlign w:val="center"/>
          </w:tcPr>
          <w:p w14:paraId="7630DC0B" w14:textId="77777777" w:rsidR="00E16450" w:rsidRPr="00450139" w:rsidRDefault="00E16450" w:rsidP="00492D03">
            <w:pPr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450139">
              <w:rPr>
                <w:b/>
                <w:bCs/>
                <w:color w:val="auto"/>
                <w:sz w:val="16"/>
                <w:szCs w:val="16"/>
              </w:rPr>
              <w:t>3-4</w:t>
            </w:r>
          </w:p>
        </w:tc>
        <w:tc>
          <w:tcPr>
            <w:tcW w:w="222" w:type="pct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BB8E66" w:themeFill="accent5" w:themeFillTint="99"/>
            <w:tcMar>
              <w:top w:w="0" w:type="dxa"/>
              <w:bottom w:w="0" w:type="dxa"/>
            </w:tcMar>
            <w:vAlign w:val="center"/>
          </w:tcPr>
          <w:p w14:paraId="4B769485" w14:textId="77777777" w:rsidR="00E16450" w:rsidRPr="00450139" w:rsidRDefault="00E16450" w:rsidP="00492D03">
            <w:pPr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450139">
              <w:rPr>
                <w:b/>
                <w:bCs/>
                <w:color w:val="auto"/>
                <w:sz w:val="16"/>
                <w:szCs w:val="16"/>
              </w:rPr>
              <w:t>5-6</w:t>
            </w:r>
          </w:p>
        </w:tc>
        <w:tc>
          <w:tcPr>
            <w:tcW w:w="222" w:type="pct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2BA6E" w:themeFill="accent4"/>
            <w:tcMar>
              <w:top w:w="0" w:type="dxa"/>
              <w:bottom w:w="0" w:type="dxa"/>
            </w:tcMar>
            <w:vAlign w:val="center"/>
          </w:tcPr>
          <w:p w14:paraId="1F2C9C58" w14:textId="77777777" w:rsidR="00E16450" w:rsidRPr="00450139" w:rsidRDefault="00E16450" w:rsidP="00492D03">
            <w:pPr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450139">
              <w:rPr>
                <w:b/>
                <w:bCs/>
                <w:color w:val="auto"/>
                <w:sz w:val="16"/>
                <w:szCs w:val="16"/>
              </w:rPr>
              <w:t>7-8</w:t>
            </w:r>
          </w:p>
        </w:tc>
        <w:tc>
          <w:tcPr>
            <w:tcW w:w="220" w:type="pct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shd w:val="clear" w:color="auto" w:fill="F97012" w:themeFill="text2"/>
            <w:tcMar>
              <w:top w:w="0" w:type="dxa"/>
              <w:bottom w:w="0" w:type="dxa"/>
            </w:tcMar>
            <w:vAlign w:val="center"/>
          </w:tcPr>
          <w:p w14:paraId="0D769046" w14:textId="77777777" w:rsidR="00E16450" w:rsidRPr="00450139" w:rsidRDefault="00E16450" w:rsidP="00492D03">
            <w:pPr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450139">
              <w:rPr>
                <w:b/>
                <w:bCs/>
                <w:color w:val="auto"/>
                <w:sz w:val="16"/>
                <w:szCs w:val="16"/>
              </w:rPr>
              <w:t>9-10</w:t>
            </w:r>
          </w:p>
        </w:tc>
      </w:tr>
      <w:tr w:rsidR="00E16450" w:rsidRPr="006923AA" w14:paraId="14EAA249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6CE6E42D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70CC8B0E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71FF89E6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{role_skill_1}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35A3975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675B35E9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313027F4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F797C3B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29FACF1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2BA544C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140AAAC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8E051C3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0AD9868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2EBC9D48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3260D5E0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086076CE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77BA7DB9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48760796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{role_skill_2}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30DD63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4DEE153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57730F4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689DC798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07FF12F3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F86AA0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C34A4E8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AA72922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9E1B075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023B2757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7EBA1D86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47F9BEBB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5316D9EF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2EB38309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{role_skill_3}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37B6C89C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A3AE86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0F3A30C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DC2CA2A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4D2A00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6F52D0B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71CD218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07B4BAC3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3B6D8EBA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75093EC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5947162B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450B9797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68C343B6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26097E60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{role_skill_4}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541F9DF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F1BC769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7BDFA7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E3E493F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68CE19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35B60577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2FC69E5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8772A7E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EA5F55F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5FC30FEE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00BBE505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172A615D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4FE5FC49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450C4BA5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{role_skill_5}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03BECB97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99520BE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915FE6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BCD860A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69C188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D66E124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ED80F19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1C816EF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0424BB6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1035F31A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134365CE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434DA99D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1570B9BD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20925477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{role_skill_6}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8BF13A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562A16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3D69FD1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0BBE05FF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3F8BED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8BED2BE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BA78E2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4606354E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737CCD2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32B98C2D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0539189A" w14:textId="77777777" w:rsidTr="00307E9D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1BA53FF1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2D92CB8E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nil"/>
              <w:right w:val="single" w:sz="24" w:space="0" w:color="FFFFFF" w:themeColor="background1"/>
            </w:tcBorders>
            <w:vAlign w:val="center"/>
          </w:tcPr>
          <w:p w14:paraId="7397D99B" w14:textId="77777777" w:rsidR="00E16450" w:rsidRPr="00CE4014" w:rsidRDefault="00E16450" w:rsidP="00492D03">
            <w:pPr>
              <w:rPr>
                <w:sz w:val="16"/>
              </w:rPr>
            </w:pPr>
            <w:r>
              <w:rPr>
                <w:sz w:val="16"/>
              </w:rPr>
              <w:t>{role_skill_7}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383F30A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80F977C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9332326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29D83E0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67CF4DA1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6E20C35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78FB0440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50DEF187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13E49FA3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nil"/>
            </w:tcBorders>
            <w:vAlign w:val="center"/>
          </w:tcPr>
          <w:p w14:paraId="44CCF0A7" w14:textId="77777777" w:rsidR="00E16450" w:rsidRPr="00D63E69" w:rsidRDefault="00E16450" w:rsidP="00492D03">
            <w:pPr>
              <w:pStyle w:val="BodyText"/>
              <w:rPr>
                <w:color w:val="000000" w:themeColor="text1"/>
              </w:rPr>
            </w:pPr>
          </w:p>
        </w:tc>
      </w:tr>
      <w:tr w:rsidR="00E16450" w:rsidRPr="006923AA" w14:paraId="09FCF5E8" w14:textId="77777777" w:rsidTr="00492D03">
        <w:trPr>
          <w:trHeight w:val="283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7A718EEE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71852922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F97012" w:themeColor="accent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1C87F41E" w14:textId="25D3B272" w:rsidR="00E16450" w:rsidRPr="006923AA" w:rsidRDefault="00F46C0C" w:rsidP="00492D0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</w:rPr>
              <w:t>{role_skill_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>}</w:t>
            </w: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26ACD2A1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4F193903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15AD0FB8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2B40C157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6E45E29F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0A13DA90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36B46FE6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43359D20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11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single" w:sz="24" w:space="0" w:color="FFFFFF" w:themeColor="background1"/>
            </w:tcBorders>
            <w:vAlign w:val="center"/>
          </w:tcPr>
          <w:p w14:paraId="7AD9B4E8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09" w:type="pct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F97012" w:themeColor="text2"/>
              <w:right w:val="nil"/>
            </w:tcBorders>
            <w:vAlign w:val="center"/>
          </w:tcPr>
          <w:p w14:paraId="0CFE11C9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</w:tr>
      <w:tr w:rsidR="00E16450" w:rsidRPr="006923AA" w14:paraId="0748CA9C" w14:textId="77777777" w:rsidTr="00492D03">
        <w:trPr>
          <w:trHeight w:val="4328"/>
        </w:trPr>
        <w:tc>
          <w:tcPr>
            <w:tcW w:w="1381" w:type="pct"/>
            <w:vMerge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single" w:sz="4" w:space="0" w:color="F97012" w:themeColor="text2"/>
            </w:tcBorders>
            <w:tcMar>
              <w:left w:w="113" w:type="dxa"/>
            </w:tcMar>
          </w:tcPr>
          <w:p w14:paraId="48728D5D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1381" w:type="pct"/>
            <w:vMerge/>
            <w:tcBorders>
              <w:top w:val="single" w:sz="4" w:space="0" w:color="F97012" w:themeColor="text2"/>
              <w:left w:val="single" w:sz="4" w:space="0" w:color="F97012" w:themeColor="text2"/>
              <w:bottom w:val="single" w:sz="24" w:space="0" w:color="FFFFFF" w:themeColor="background1"/>
              <w:right w:val="single" w:sz="4" w:space="0" w:color="F97012" w:themeColor="accent1"/>
            </w:tcBorders>
          </w:tcPr>
          <w:p w14:paraId="6DA5F895" w14:textId="77777777" w:rsidR="00E16450" w:rsidRPr="006923AA" w:rsidRDefault="00E16450" w:rsidP="00492D03">
            <w:pPr>
              <w:rPr>
                <w:sz w:val="16"/>
                <w:szCs w:val="16"/>
              </w:rPr>
            </w:pPr>
          </w:p>
        </w:tc>
        <w:tc>
          <w:tcPr>
            <w:tcW w:w="2237" w:type="pct"/>
            <w:gridSpan w:val="11"/>
            <w:tcBorders>
              <w:top w:val="single" w:sz="4" w:space="0" w:color="F97012" w:themeColor="text2"/>
              <w:left w:val="single" w:sz="4" w:space="0" w:color="F97012" w:themeColor="accent1"/>
              <w:bottom w:val="nil"/>
              <w:right w:val="nil"/>
            </w:tcBorders>
          </w:tcPr>
          <w:p w14:paraId="133E5721" w14:textId="77777777" w:rsidR="00E16450" w:rsidRPr="007B0E52" w:rsidRDefault="00E16450" w:rsidP="00492D03">
            <w:pPr>
              <w:pStyle w:val="Heading5"/>
            </w:pPr>
            <w:r w:rsidRPr="007B0E52">
              <w:t>Location</w:t>
            </w:r>
          </w:p>
          <w:p w14:paraId="59A14F26" w14:textId="28BB964F" w:rsidR="00E16450" w:rsidRDefault="00E16450" w:rsidP="00492D03">
            <w:pPr>
              <w:pStyle w:val="NormalBioPageText"/>
            </w:pPr>
            <w:r>
              <w:t>{current_location}</w:t>
            </w:r>
          </w:p>
          <w:p w14:paraId="1C664D8F" w14:textId="77777777" w:rsidR="00E16450" w:rsidRDefault="00E16450" w:rsidP="00492D03">
            <w:pPr>
              <w:pStyle w:val="NormalBioPageText"/>
            </w:pPr>
          </w:p>
          <w:p w14:paraId="1BBA17E1" w14:textId="77777777" w:rsidR="00E16450" w:rsidRDefault="00E16450" w:rsidP="00492D03">
            <w:pPr>
              <w:pStyle w:val="NormalBioPageText"/>
            </w:pPr>
          </w:p>
          <w:p w14:paraId="4D32DDAB" w14:textId="77777777" w:rsidR="00E16450" w:rsidRDefault="00E16450" w:rsidP="00492D03">
            <w:pPr>
              <w:pStyle w:val="Heading5"/>
            </w:pPr>
            <w:r>
              <w:t>Remuneration</w:t>
            </w:r>
          </w:p>
          <w:p w14:paraId="336EB52D" w14:textId="3F821F2E" w:rsidR="00E16450" w:rsidRDefault="00E16450" w:rsidP="00492D03">
            <w:pPr>
              <w:pStyle w:val="NormalBioPageText"/>
            </w:pPr>
            <w:r>
              <w:t>Previous Salary {previous_salary}</w:t>
            </w:r>
          </w:p>
          <w:p w14:paraId="392940D6" w14:textId="7DF2F050" w:rsidR="00E16450" w:rsidRDefault="00E16450" w:rsidP="00492D03">
            <w:pPr>
              <w:pStyle w:val="NormalBioPageText"/>
            </w:pPr>
            <w:r>
              <w:t>Target STI {short_term_incentive}</w:t>
            </w:r>
          </w:p>
          <w:p w14:paraId="7EA92223" w14:textId="6BFA2DA3" w:rsidR="00E16450" w:rsidRDefault="00E16450" w:rsidP="00492D03">
            <w:pPr>
              <w:pStyle w:val="NormalBioPageText"/>
            </w:pPr>
            <w:r>
              <w:t>{other_remuneration}</w:t>
            </w:r>
          </w:p>
          <w:p w14:paraId="398F9519" w14:textId="77777777" w:rsidR="00E16450" w:rsidRDefault="00E16450" w:rsidP="00492D03">
            <w:pPr>
              <w:pStyle w:val="NormalBioPageText"/>
            </w:pPr>
          </w:p>
          <w:p w14:paraId="5457A7A3" w14:textId="77777777" w:rsidR="00E16450" w:rsidRDefault="00E16450" w:rsidP="00492D03">
            <w:pPr>
              <w:pStyle w:val="NormalBioPageText"/>
            </w:pPr>
          </w:p>
          <w:p w14:paraId="41C703F6" w14:textId="77777777" w:rsidR="00E16450" w:rsidRDefault="00E16450" w:rsidP="00492D03">
            <w:pPr>
              <w:pStyle w:val="Heading5"/>
            </w:pPr>
            <w:r>
              <w:t>Notice Period</w:t>
            </w:r>
          </w:p>
          <w:p w14:paraId="0AEFD5DA" w14:textId="77B5BABA" w:rsidR="00E16450" w:rsidRDefault="00E16450" w:rsidP="00492D03">
            <w:pPr>
              <w:pStyle w:val="NormalBioPageText"/>
            </w:pPr>
            <w:r>
              <w:t>{notice_period}</w:t>
            </w:r>
          </w:p>
          <w:p w14:paraId="2DEBCBBC" w14:textId="77777777" w:rsidR="00E16450" w:rsidRDefault="00E16450" w:rsidP="00492D03">
            <w:pPr>
              <w:pStyle w:val="NormalBioPageText"/>
            </w:pPr>
          </w:p>
          <w:p w14:paraId="49F3C656" w14:textId="77777777" w:rsidR="00E16450" w:rsidRDefault="00E16450" w:rsidP="00492D03">
            <w:pPr>
              <w:pStyle w:val="NormalBioPageText"/>
            </w:pPr>
          </w:p>
          <w:p w14:paraId="280C9F52" w14:textId="77777777" w:rsidR="00E16450" w:rsidRPr="006923AA" w:rsidRDefault="00E16450" w:rsidP="00492D03">
            <w:pPr>
              <w:pStyle w:val="NormalBioPageText"/>
            </w:pPr>
          </w:p>
        </w:tc>
      </w:tr>
    </w:tbl>
    <w:p w14:paraId="0E917088" w14:textId="77777777" w:rsidR="00E16450" w:rsidRDefault="00E16450" w:rsidP="00E16450">
      <w:r>
        <w:br w:type="page"/>
      </w:r>
    </w:p>
    <w:p w14:paraId="7C96CB2C" w14:textId="77777777" w:rsidR="00E16450" w:rsidRDefault="00E16450" w:rsidP="00E16450">
      <w:pPr>
        <w:pStyle w:val="Heading3"/>
      </w:pPr>
      <w:r w:rsidRPr="00787E40">
        <w:lastRenderedPageBreak/>
        <w:t>Competency Assessment</w:t>
      </w:r>
    </w:p>
    <w:p w14:paraId="3FFD58E9" w14:textId="11C95CCC" w:rsidR="00E16450" w:rsidRDefault="00E16450" w:rsidP="00E16450">
      <w:pPr>
        <w:pStyle w:val="Heading5"/>
      </w:pPr>
      <w:r>
        <w:rPr>
          <w:color w:val="000000" w:themeColor="text1"/>
        </w:rPr>
        <w:t>{role_skill_1}</w:t>
      </w:r>
      <w:r w:rsidRPr="00787E40">
        <w:rPr>
          <w:color w:val="000000" w:themeColor="text1"/>
        </w:rPr>
        <w:t xml:space="preserve"> </w:t>
      </w:r>
      <w:r>
        <w:t>| {assess</w:t>
      </w:r>
      <w:r w:rsidR="00190B8F">
        <w:t>_1</w:t>
      </w:r>
      <w:r>
        <w:t>}</w:t>
      </w:r>
    </w:p>
    <w:p w14:paraId="7548BB48" w14:textId="74F9AEE3" w:rsidR="00E16450" w:rsidRDefault="00E16450" w:rsidP="00E16450">
      <w:r>
        <w:t>{role_skill_1_assessment}</w:t>
      </w:r>
    </w:p>
    <w:p w14:paraId="0245B4CB" w14:textId="77777777" w:rsidR="00E16450" w:rsidRDefault="00E16450" w:rsidP="00E16450"/>
    <w:p w14:paraId="47357822" w14:textId="29B71DD2" w:rsidR="00E16450" w:rsidRDefault="00E16450" w:rsidP="00E16450">
      <w:pPr>
        <w:pStyle w:val="Heading5"/>
      </w:pPr>
      <w:r>
        <w:rPr>
          <w:color w:val="000000" w:themeColor="text1"/>
        </w:rPr>
        <w:t>{role_skill_2}</w:t>
      </w:r>
      <w:r w:rsidRPr="00787E40">
        <w:rPr>
          <w:color w:val="000000" w:themeColor="text1"/>
        </w:rPr>
        <w:t xml:space="preserve"> </w:t>
      </w:r>
      <w:r>
        <w:t>| {</w:t>
      </w:r>
      <w:r w:rsidR="00190B8F">
        <w:t>a</w:t>
      </w:r>
      <w:r>
        <w:t>ssess</w:t>
      </w:r>
      <w:r w:rsidR="00190B8F">
        <w:t>_2</w:t>
      </w:r>
      <w:r>
        <w:t>}</w:t>
      </w:r>
    </w:p>
    <w:p w14:paraId="694E8685" w14:textId="70FFD5BB" w:rsidR="00E16450" w:rsidRDefault="00E16450" w:rsidP="00E16450">
      <w:r>
        <w:t>{role_skill_2_assessment}</w:t>
      </w:r>
    </w:p>
    <w:p w14:paraId="048B88D1" w14:textId="77777777" w:rsidR="00E16450" w:rsidRDefault="00E16450" w:rsidP="00E16450"/>
    <w:p w14:paraId="780C6DFF" w14:textId="21B75BF9" w:rsidR="00E16450" w:rsidRDefault="00E16450" w:rsidP="00E16450">
      <w:pPr>
        <w:pStyle w:val="Heading5"/>
      </w:pPr>
      <w:r>
        <w:rPr>
          <w:color w:val="000000" w:themeColor="text1"/>
        </w:rPr>
        <w:t>{role_skill_3}</w:t>
      </w:r>
      <w:r w:rsidRPr="00787E40">
        <w:rPr>
          <w:color w:val="000000" w:themeColor="text1"/>
        </w:rPr>
        <w:t xml:space="preserve"> </w:t>
      </w:r>
      <w:r>
        <w:t>| {</w:t>
      </w:r>
      <w:r w:rsidR="00674647">
        <w:t>assess_3</w:t>
      </w:r>
      <w:r>
        <w:t>}</w:t>
      </w:r>
    </w:p>
    <w:p w14:paraId="0FE4D90F" w14:textId="12502ECF" w:rsidR="00E16450" w:rsidRDefault="00E16450" w:rsidP="00E16450">
      <w:r>
        <w:t>{role_skill_</w:t>
      </w:r>
      <w:r w:rsidR="00190B8F">
        <w:t>3_</w:t>
      </w:r>
      <w:r w:rsidR="00674647">
        <w:t>assess</w:t>
      </w:r>
      <w:r>
        <w:t>ment}</w:t>
      </w:r>
    </w:p>
    <w:p w14:paraId="5967CD05" w14:textId="77777777" w:rsidR="00E16450" w:rsidRDefault="00E16450" w:rsidP="00E16450"/>
    <w:p w14:paraId="7E3117F9" w14:textId="29207C63" w:rsidR="00E16450" w:rsidRDefault="00E16450" w:rsidP="00E16450">
      <w:pPr>
        <w:pStyle w:val="Heading5"/>
      </w:pPr>
      <w:r>
        <w:rPr>
          <w:color w:val="000000" w:themeColor="text1"/>
        </w:rPr>
        <w:t>{role_skill_4}</w:t>
      </w:r>
      <w:r w:rsidRPr="00787E40">
        <w:rPr>
          <w:color w:val="000000" w:themeColor="text1"/>
        </w:rPr>
        <w:t xml:space="preserve"> </w:t>
      </w:r>
      <w:r>
        <w:t>| {</w:t>
      </w:r>
      <w:r w:rsidR="00F9054E">
        <w:t>assess_4</w:t>
      </w:r>
      <w:r>
        <w:t>}</w:t>
      </w:r>
    </w:p>
    <w:p w14:paraId="3C719F86" w14:textId="5E50BCDA" w:rsidR="00E16450" w:rsidRDefault="00E16450" w:rsidP="00E16450">
      <w:r>
        <w:t>{role_skill</w:t>
      </w:r>
      <w:r w:rsidR="00F9054E">
        <w:t>_</w:t>
      </w:r>
      <w:r w:rsidR="00190B8F">
        <w:t>4_</w:t>
      </w:r>
      <w:r w:rsidR="00F9054E">
        <w:t>assess</w:t>
      </w:r>
      <w:r>
        <w:t>ment}</w:t>
      </w:r>
    </w:p>
    <w:p w14:paraId="6E019917" w14:textId="77777777" w:rsidR="00E16450" w:rsidRDefault="00E16450" w:rsidP="00E16450"/>
    <w:p w14:paraId="4E5AF726" w14:textId="5A69DDB2" w:rsidR="00E16450" w:rsidRDefault="00E16450" w:rsidP="00E16450">
      <w:pPr>
        <w:pStyle w:val="Heading5"/>
      </w:pPr>
      <w:r>
        <w:rPr>
          <w:color w:val="000000" w:themeColor="text1"/>
        </w:rPr>
        <w:t>{role_skill_5}</w:t>
      </w:r>
      <w:r w:rsidRPr="00787E40">
        <w:rPr>
          <w:color w:val="000000" w:themeColor="text1"/>
        </w:rPr>
        <w:t xml:space="preserve"> </w:t>
      </w:r>
      <w:r>
        <w:t>| {</w:t>
      </w:r>
      <w:r w:rsidR="00F9054E">
        <w:t>assess_5</w:t>
      </w:r>
      <w:r>
        <w:t>}</w:t>
      </w:r>
    </w:p>
    <w:p w14:paraId="12C846F2" w14:textId="2A6AE216" w:rsidR="00E16450" w:rsidRDefault="00E16450" w:rsidP="00E16450">
      <w:r>
        <w:t>{role_skill</w:t>
      </w:r>
      <w:r w:rsidR="00F9054E">
        <w:t>_</w:t>
      </w:r>
      <w:r w:rsidR="00190B8F">
        <w:t>5_</w:t>
      </w:r>
      <w:r w:rsidR="00F9054E">
        <w:t>assess</w:t>
      </w:r>
      <w:r>
        <w:t>ment}</w:t>
      </w:r>
    </w:p>
    <w:p w14:paraId="28567919" w14:textId="77777777" w:rsidR="00E16450" w:rsidRDefault="00E16450" w:rsidP="00E16450"/>
    <w:p w14:paraId="18707CFD" w14:textId="61703976" w:rsidR="00E16450" w:rsidRDefault="00E16450" w:rsidP="00E16450">
      <w:pPr>
        <w:pStyle w:val="Heading5"/>
      </w:pPr>
      <w:r>
        <w:rPr>
          <w:color w:val="000000" w:themeColor="text1"/>
        </w:rPr>
        <w:t>{role_skill_6}</w:t>
      </w:r>
      <w:r w:rsidRPr="00787E40">
        <w:rPr>
          <w:color w:val="000000" w:themeColor="text1"/>
        </w:rPr>
        <w:t xml:space="preserve"> </w:t>
      </w:r>
      <w:r>
        <w:t>| {</w:t>
      </w:r>
      <w:r w:rsidR="00F9054E">
        <w:t>assess_6</w:t>
      </w:r>
      <w:r>
        <w:t>}</w:t>
      </w:r>
    </w:p>
    <w:p w14:paraId="2E77C5A3" w14:textId="29594B0C" w:rsidR="00E16450" w:rsidRDefault="00E16450" w:rsidP="00E16450">
      <w:r>
        <w:t>{role_skill</w:t>
      </w:r>
      <w:r w:rsidR="00F9054E">
        <w:t>_</w:t>
      </w:r>
      <w:r w:rsidR="00190B8F">
        <w:t>6_</w:t>
      </w:r>
      <w:r w:rsidR="00F9054E">
        <w:t>assess</w:t>
      </w:r>
      <w:r>
        <w:t>ment}</w:t>
      </w:r>
    </w:p>
    <w:p w14:paraId="43E5BBE2" w14:textId="77777777" w:rsidR="00E16450" w:rsidRDefault="00E16450" w:rsidP="00E16450"/>
    <w:p w14:paraId="5F659362" w14:textId="61A0C367" w:rsidR="00E16450" w:rsidRDefault="00E16450" w:rsidP="00E16450">
      <w:pPr>
        <w:pStyle w:val="Heading5"/>
      </w:pPr>
      <w:r>
        <w:rPr>
          <w:color w:val="000000" w:themeColor="text1"/>
        </w:rPr>
        <w:t>{role_skill_7}</w:t>
      </w:r>
      <w:r w:rsidRPr="00787E40">
        <w:rPr>
          <w:color w:val="000000" w:themeColor="text1"/>
        </w:rPr>
        <w:t xml:space="preserve"> </w:t>
      </w:r>
      <w:r>
        <w:t>| {</w:t>
      </w:r>
      <w:r w:rsidR="00F9054E">
        <w:t>assess_7</w:t>
      </w:r>
      <w:r>
        <w:t>}</w:t>
      </w:r>
    </w:p>
    <w:p w14:paraId="56D3FEFA" w14:textId="6F754186" w:rsidR="00E16450" w:rsidRDefault="00E16450" w:rsidP="00E16450">
      <w:r>
        <w:t>{role_skill</w:t>
      </w:r>
      <w:r w:rsidR="00F9054E">
        <w:t>_</w:t>
      </w:r>
      <w:r w:rsidR="00190B8F">
        <w:t>7_</w:t>
      </w:r>
      <w:r w:rsidR="00F9054E">
        <w:t>assess</w:t>
      </w:r>
      <w:r>
        <w:t>ment}</w:t>
      </w:r>
    </w:p>
    <w:p w14:paraId="5DAB8655" w14:textId="77777777" w:rsidR="001F6AFE" w:rsidRDefault="001F6AFE" w:rsidP="00E16450"/>
    <w:p w14:paraId="0644CA0D" w14:textId="54D61F10" w:rsidR="001F6AFE" w:rsidRDefault="001F6AFE" w:rsidP="001F6AFE">
      <w:pPr>
        <w:pStyle w:val="Heading5"/>
      </w:pPr>
      <w:r>
        <w:rPr>
          <w:color w:val="000000" w:themeColor="text1"/>
        </w:rPr>
        <w:t>{role_skill_</w:t>
      </w:r>
      <w:r>
        <w:rPr>
          <w:color w:val="000000" w:themeColor="text1"/>
        </w:rPr>
        <w:t>8</w:t>
      </w:r>
      <w:r>
        <w:rPr>
          <w:color w:val="000000" w:themeColor="text1"/>
        </w:rPr>
        <w:t>}</w:t>
      </w:r>
      <w:r w:rsidRPr="00787E40">
        <w:rPr>
          <w:color w:val="000000" w:themeColor="text1"/>
        </w:rPr>
        <w:t xml:space="preserve"> </w:t>
      </w:r>
      <w:r>
        <w:t>| {assess_</w:t>
      </w:r>
      <w:r>
        <w:t>8</w:t>
      </w:r>
      <w:r>
        <w:t>}</w:t>
      </w:r>
    </w:p>
    <w:p w14:paraId="1808189C" w14:textId="03B50D33" w:rsidR="001F6AFE" w:rsidRDefault="001F6AFE" w:rsidP="001F6AFE">
      <w:r>
        <w:t>{role_skill_</w:t>
      </w:r>
      <w:r>
        <w:t>8</w:t>
      </w:r>
      <w:r>
        <w:t>_assessment}</w:t>
      </w:r>
    </w:p>
    <w:p w14:paraId="52DFCFF8" w14:textId="77777777" w:rsidR="001F6AFE" w:rsidRDefault="001F6AFE" w:rsidP="00E16450"/>
    <w:p w14:paraId="1DE997A3" w14:textId="77777777" w:rsidR="00E16450" w:rsidRDefault="00E16450" w:rsidP="00E16450">
      <w:pPr>
        <w:spacing w:before="120" w:after="180"/>
      </w:pPr>
      <w:r>
        <w:br w:type="page"/>
      </w:r>
    </w:p>
    <w:p w14:paraId="256B0163" w14:textId="77777777" w:rsidR="00E16450" w:rsidRDefault="00E16450" w:rsidP="00E16450">
      <w:pPr>
        <w:pStyle w:val="Heading3"/>
      </w:pPr>
      <w:r>
        <w:lastRenderedPageBreak/>
        <w:t>Consultant commentary</w:t>
      </w:r>
    </w:p>
    <w:p w14:paraId="1520FD26" w14:textId="005F9C3B" w:rsidR="00E16450" w:rsidRDefault="00E16450" w:rsidP="00E16450">
      <w:r>
        <w:t>{consultant_commentary_para_1}</w:t>
      </w:r>
    </w:p>
    <w:p w14:paraId="2D9C478A" w14:textId="77777777" w:rsidR="00E16450" w:rsidRDefault="00E16450" w:rsidP="00E16450"/>
    <w:p w14:paraId="5F713D77" w14:textId="6EF9424C" w:rsidR="00E16450" w:rsidRDefault="00E16450" w:rsidP="00E16450">
      <w:r>
        <w:t>{consultant_commentary_para_2}</w:t>
      </w:r>
      <w:r>
        <w:br/>
      </w:r>
    </w:p>
    <w:p w14:paraId="164FF140" w14:textId="6B7146A8" w:rsidR="00F12C6C" w:rsidRDefault="00E16450" w:rsidP="00E16450">
      <w:r>
        <w:t>{consultant_commentary_para_3}</w:t>
      </w:r>
    </w:p>
    <w:bookmarkEnd w:id="1"/>
    <w:p w14:paraId="6C9430A0" w14:textId="6E16C500" w:rsidR="000A1772" w:rsidRDefault="000A1772">
      <w:pPr>
        <w:spacing w:before="120" w:after="180"/>
      </w:pPr>
    </w:p>
    <w:p w14:paraId="14A6E618" w14:textId="77777777" w:rsidR="008F7411" w:rsidRDefault="008F7411">
      <w:pPr>
        <w:spacing w:before="120" w:after="180"/>
      </w:pPr>
    </w:p>
    <w:p w14:paraId="5152ABFB" w14:textId="77777777" w:rsidR="008F7411" w:rsidRDefault="008F7411">
      <w:pPr>
        <w:spacing w:before="120" w:after="180"/>
      </w:pPr>
    </w:p>
    <w:p w14:paraId="6752EF5A" w14:textId="77777777" w:rsidR="002D31E7" w:rsidRDefault="002D31E7">
      <w:pPr>
        <w:spacing w:before="120" w:after="180"/>
      </w:pPr>
    </w:p>
    <w:p w14:paraId="08B6968E" w14:textId="77777777" w:rsidR="002D31E7" w:rsidRDefault="002D31E7">
      <w:pPr>
        <w:spacing w:before="120" w:after="180"/>
      </w:pPr>
    </w:p>
    <w:p w14:paraId="381C29E7" w14:textId="77777777" w:rsidR="002D31E7" w:rsidRDefault="002D31E7">
      <w:pPr>
        <w:spacing w:before="120" w:after="180"/>
      </w:pPr>
    </w:p>
    <w:p w14:paraId="19074EDC" w14:textId="77777777" w:rsidR="008C06F8" w:rsidRDefault="008C06F8">
      <w:pPr>
        <w:spacing w:before="120" w:after="180"/>
      </w:pPr>
    </w:p>
    <w:p w14:paraId="037808EA" w14:textId="77777777" w:rsidR="008C06F8" w:rsidRDefault="008C06F8">
      <w:pPr>
        <w:spacing w:before="120" w:after="180"/>
      </w:pPr>
    </w:p>
    <w:p w14:paraId="7AEAEE9A" w14:textId="77777777" w:rsidR="00C444B7" w:rsidRDefault="00C444B7">
      <w:pPr>
        <w:spacing w:before="120" w:after="180"/>
      </w:pPr>
    </w:p>
    <w:sectPr w:rsidR="00C444B7" w:rsidSect="005E7830">
      <w:headerReference w:type="default" r:id="rId9"/>
      <w:footerReference w:type="even" r:id="rId10"/>
      <w:footerReference w:type="default" r:id="rId11"/>
      <w:headerReference w:type="first" r:id="rId12"/>
      <w:pgSz w:w="16838" w:h="11906" w:orient="landscape"/>
      <w:pgMar w:top="851" w:right="992" w:bottom="851" w:left="992" w:header="624" w:footer="48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69BE" w14:textId="77777777" w:rsidR="00287001" w:rsidRDefault="00287001" w:rsidP="00FA0C2C">
      <w:r>
        <w:separator/>
      </w:r>
    </w:p>
    <w:p w14:paraId="022D6236" w14:textId="77777777" w:rsidR="00287001" w:rsidRDefault="00287001" w:rsidP="00FA0C2C"/>
  </w:endnote>
  <w:endnote w:type="continuationSeparator" w:id="0">
    <w:p w14:paraId="5E6B47FE" w14:textId="77777777" w:rsidR="00287001" w:rsidRDefault="00287001" w:rsidP="00FA0C2C">
      <w:r>
        <w:continuationSeparator/>
      </w:r>
    </w:p>
    <w:p w14:paraId="54B5C752" w14:textId="77777777" w:rsidR="00287001" w:rsidRDefault="00287001" w:rsidP="00FA0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37 Hybrid Medium">
    <w:altName w:val="Times New Roman"/>
    <w:charset w:val="00"/>
    <w:family w:val="auto"/>
    <w:pitch w:val="variable"/>
    <w:sig w:usb0="A00000FF" w:usb1="0000A47B" w:usb2="00000000" w:usb3="00000000" w:csb0="00000193" w:csb1="00000000"/>
  </w:font>
  <w:font w:name="Aktiv Grotesk">
    <w:altName w:val="Nirmala UI"/>
    <w:charset w:val="00"/>
    <w:family w:val="swiss"/>
    <w:pitch w:val="variable"/>
    <w:sig w:usb0="E100AAFF" w:usb1="D000FFFB" w:usb2="0000002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2C9A" w14:textId="08631970" w:rsidR="006115E5" w:rsidRDefault="00BD4E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5CD38BC4" wp14:editId="72B68A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9820" cy="345440"/>
              <wp:effectExtent l="0" t="0" r="5080" b="0"/>
              <wp:wrapNone/>
              <wp:docPr id="513763607" name="Text Box 2" descr="Classification: 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8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F52D3" w14:textId="5579256B" w:rsidR="00BD4E38" w:rsidRPr="00BD4E38" w:rsidRDefault="00BD4E38" w:rsidP="00BD4E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BD4E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Classification: 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38B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rivate" style="position:absolute;margin-left:0;margin-top:0;width:86.6pt;height:27.2pt;z-index:2516797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" filled="f" stroked="f">
              <v:textbox style="mso-fit-shape-to-text:t" inset="0,0,0,15pt">
                <w:txbxContent>
                  <w:p w14:paraId="1FDF52D3" w14:textId="5579256B" w:rsidR="00BD4E38" w:rsidRPr="00BD4E38" w:rsidRDefault="00BD4E38" w:rsidP="00BD4E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BD4E3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Classification: 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OmeraTablestyle20"/>
      <w:tblW w:w="14926" w:type="dxa"/>
      <w:tblBorders>
        <w:top w:val="single" w:sz="4" w:space="0" w:color="F97012" w:themeColor="accent1"/>
        <w:bottom w:val="none" w:sz="0" w:space="0" w:color="auto"/>
        <w:insideH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14838"/>
      <w:gridCol w:w="30"/>
      <w:gridCol w:w="29"/>
      <w:gridCol w:w="29"/>
    </w:tblGrid>
    <w:tr w:rsidR="006115E5" w14:paraId="63AF7931" w14:textId="77777777" w:rsidTr="00D749C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4"/>
      </w:trPr>
      <w:tc>
        <w:tcPr>
          <w:tcW w:w="14838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3BAD0F8" w14:textId="10DD0126" w:rsidR="006115E5" w:rsidRDefault="00F401D8" w:rsidP="006115E5">
          <w:pPr>
            <w:pStyle w:val="Footer-Black"/>
            <w:pBdr>
              <w:top w:val="none" w:sz="0" w:space="0" w:color="auto"/>
            </w:pBdr>
            <w:spacing w:before="60"/>
            <w:rPr>
              <w:b/>
              <w:noProof/>
            </w:rPr>
          </w:pPr>
          <w:r>
            <w:rPr>
              <w:rStyle w:val="Footer-OrangeChar"/>
              <w:color w:val="F97012" w:themeColor="accent1"/>
            </w:rPr>
            <w:t>Shortlist Report</w:t>
          </w:r>
          <w:r w:rsidR="006115E5" w:rsidRPr="007A0B6B">
            <w:tab/>
          </w:r>
          <w:r w:rsidR="006115E5" w:rsidRPr="00850CBC">
            <w:rPr>
              <w:bCs w:val="0"/>
              <w:color w:val="auto"/>
            </w:rPr>
            <w:t xml:space="preserve">Page </w:t>
          </w:r>
          <w:r w:rsidR="006115E5" w:rsidRPr="00850CBC">
            <w:rPr>
              <w:bCs w:val="0"/>
              <w:color w:val="auto"/>
            </w:rPr>
            <w:fldChar w:fldCharType="begin"/>
          </w:r>
          <w:r w:rsidR="006115E5" w:rsidRPr="00850CBC">
            <w:rPr>
              <w:bCs w:val="0"/>
              <w:color w:val="auto"/>
            </w:rPr>
            <w:instrText xml:space="preserve"> PAGE  \* Arabic  \* MERGEFORMAT </w:instrText>
          </w:r>
          <w:r w:rsidR="006115E5" w:rsidRPr="00850CBC">
            <w:rPr>
              <w:bCs w:val="0"/>
              <w:color w:val="auto"/>
            </w:rPr>
            <w:fldChar w:fldCharType="separate"/>
          </w:r>
          <w:r w:rsidR="006115E5">
            <w:rPr>
              <w:bCs w:val="0"/>
              <w:color w:val="auto"/>
            </w:rPr>
            <w:t>4</w:t>
          </w:r>
          <w:r w:rsidR="006115E5" w:rsidRPr="00850CBC">
            <w:rPr>
              <w:bCs w:val="0"/>
              <w:color w:val="auto"/>
            </w:rPr>
            <w:fldChar w:fldCharType="end"/>
          </w:r>
          <w:r w:rsidR="006115E5" w:rsidRPr="00850CBC">
            <w:rPr>
              <w:bCs w:val="0"/>
              <w:color w:val="auto"/>
            </w:rPr>
            <w:t xml:space="preserve"> of </w:t>
          </w:r>
          <w:r w:rsidR="006115E5" w:rsidRPr="00850CBC">
            <w:rPr>
              <w:bCs w:val="0"/>
              <w:color w:val="auto"/>
            </w:rPr>
            <w:fldChar w:fldCharType="begin"/>
          </w:r>
          <w:r w:rsidR="006115E5" w:rsidRPr="00850CBC">
            <w:rPr>
              <w:bCs w:val="0"/>
              <w:color w:val="auto"/>
            </w:rPr>
            <w:instrText xml:space="preserve"> NUMPAGES  \* Arabic  \* MERGEFORMAT </w:instrText>
          </w:r>
          <w:r w:rsidR="006115E5" w:rsidRPr="00850CBC">
            <w:rPr>
              <w:bCs w:val="0"/>
              <w:color w:val="auto"/>
            </w:rPr>
            <w:fldChar w:fldCharType="separate"/>
          </w:r>
          <w:r w:rsidR="006115E5">
            <w:rPr>
              <w:bCs w:val="0"/>
              <w:color w:val="auto"/>
            </w:rPr>
            <w:t>5</w:t>
          </w:r>
          <w:r w:rsidR="006115E5" w:rsidRPr="00850CBC">
            <w:rPr>
              <w:bCs w:val="0"/>
              <w:color w:val="auto"/>
            </w:rPr>
            <w:fldChar w:fldCharType="end"/>
          </w:r>
        </w:p>
        <w:p w14:paraId="30EF6E78" w14:textId="17D9FE3B" w:rsidR="006115E5" w:rsidRPr="007A0B6B" w:rsidRDefault="007A1938" w:rsidP="006115E5">
          <w:pPr>
            <w:pStyle w:val="Footer-Black"/>
            <w:pBdr>
              <w:top w:val="none" w:sz="0" w:space="0" w:color="auto"/>
            </w:pBdr>
          </w:pPr>
          <w:r>
            <w:t>{</w:t>
          </w:r>
          <w:r w:rsidR="000831DB">
            <w:t>client_</w:t>
          </w:r>
          <w:r>
            <w:t>c</w:t>
          </w:r>
          <w:r w:rsidR="006115E5" w:rsidRPr="0035672B">
            <w:t>ompany</w:t>
          </w:r>
          <w:r w:rsidR="000831DB">
            <w:t>_name</w:t>
          </w:r>
          <w:r>
            <w:t>}</w:t>
          </w:r>
          <w:r w:rsidR="006115E5" w:rsidRPr="0035672B">
            <w:t xml:space="preserve"> </w:t>
          </w:r>
          <w:r w:rsidR="006115E5" w:rsidRPr="0035672B">
            <w:rPr>
              <w:color w:val="F97012" w:themeColor="text2"/>
            </w:rPr>
            <w:t xml:space="preserve">| </w:t>
          </w:r>
          <w:r>
            <w:rPr>
              <w:rStyle w:val="Footer-BlackChar"/>
            </w:rPr>
            <w:t>{</w:t>
          </w:r>
          <w:r w:rsidR="000831DB">
            <w:rPr>
              <w:rStyle w:val="Footer-BlackChar"/>
            </w:rPr>
            <w:t>candidate_target_role</w:t>
          </w:r>
          <w:r>
            <w:rPr>
              <w:rStyle w:val="Footer-BlackChar"/>
            </w:rPr>
            <w:t>}</w:t>
          </w:r>
        </w:p>
      </w:tc>
      <w:tc>
        <w:tcPr>
          <w:tcW w:w="3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6C6DCA28" w14:textId="77777777" w:rsidR="006115E5" w:rsidRPr="009470FD" w:rsidRDefault="006115E5" w:rsidP="006115E5">
          <w:pPr>
            <w:pStyle w:val="Footerbodytext"/>
          </w:pPr>
        </w:p>
      </w:tc>
      <w:tc>
        <w:tcPr>
          <w:tcW w:w="2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4AF15532" w14:textId="77777777" w:rsidR="006115E5" w:rsidRPr="009470FD" w:rsidRDefault="006115E5" w:rsidP="006115E5">
          <w:pPr>
            <w:pStyle w:val="Footerbodytext"/>
          </w:pPr>
        </w:p>
      </w:tc>
      <w:tc>
        <w:tcPr>
          <w:tcW w:w="2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  <w:vAlign w:val="bottom"/>
        </w:tcPr>
        <w:p w14:paraId="275E31F6" w14:textId="77777777" w:rsidR="006115E5" w:rsidRPr="000A06F6" w:rsidRDefault="006115E5" w:rsidP="006115E5">
          <w:pPr>
            <w:pStyle w:val="Footerbodytext"/>
            <w:spacing w:line="204" w:lineRule="auto"/>
            <w:jc w:val="right"/>
            <w:rPr>
              <w:b/>
              <w:bCs w:val="0"/>
            </w:rPr>
          </w:pPr>
        </w:p>
      </w:tc>
    </w:tr>
  </w:tbl>
  <w:p w14:paraId="5DC929EF" w14:textId="77777777" w:rsidR="009470FD" w:rsidRPr="00FC61E8" w:rsidRDefault="009470FD" w:rsidP="00FC61E8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1729" w14:textId="77777777" w:rsidR="00287001" w:rsidRDefault="00287001" w:rsidP="00FA0C2C">
      <w:r>
        <w:separator/>
      </w:r>
    </w:p>
    <w:p w14:paraId="3B2F553D" w14:textId="77777777" w:rsidR="00287001" w:rsidRDefault="00287001" w:rsidP="00FA0C2C"/>
  </w:footnote>
  <w:footnote w:type="continuationSeparator" w:id="0">
    <w:p w14:paraId="0A04FC0C" w14:textId="77777777" w:rsidR="00287001" w:rsidRDefault="00287001" w:rsidP="00FA0C2C">
      <w:r>
        <w:continuationSeparator/>
      </w:r>
    </w:p>
    <w:p w14:paraId="7C46101A" w14:textId="77777777" w:rsidR="00287001" w:rsidRDefault="00287001" w:rsidP="00FA0C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73A1" w14:textId="77777777" w:rsidR="006115E5" w:rsidRDefault="006115E5" w:rsidP="006115E5">
    <w:pPr>
      <w:pStyle w:val="Header"/>
    </w:pPr>
    <w:r>
      <w:rPr>
        <w:noProof/>
      </w:rPr>
      <w:drawing>
        <wp:anchor distT="0" distB="0" distL="114300" distR="114300" simplePos="0" relativeHeight="251677696" behindDoc="0" locked="0" layoutInCell="1" allowOverlap="1" wp14:anchorId="206E40E0" wp14:editId="258AC3C5">
          <wp:simplePos x="0" y="0"/>
          <wp:positionH relativeFrom="margin">
            <wp:align>right</wp:align>
          </wp:positionH>
          <wp:positionV relativeFrom="paragraph">
            <wp:posOffset>-57785</wp:posOffset>
          </wp:positionV>
          <wp:extent cx="1108075" cy="254635"/>
          <wp:effectExtent l="0" t="0" r="0" b="0"/>
          <wp:wrapNone/>
          <wp:docPr id="1837059658" name="Graphic 18370596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0B56A" w14:textId="77777777" w:rsidR="006115E5" w:rsidRDefault="006115E5" w:rsidP="006115E5">
    <w:pPr>
      <w:pStyle w:val="Header"/>
    </w:pPr>
  </w:p>
  <w:p w14:paraId="323C79C0" w14:textId="77777777" w:rsidR="006115E5" w:rsidRDefault="006115E5" w:rsidP="00FD4F3A">
    <w:pPr>
      <w:pStyle w:val="Header"/>
      <w:pBdr>
        <w:bottom w:val="single" w:sz="4" w:space="0" w:color="auto"/>
      </w:pBdr>
    </w:pPr>
  </w:p>
  <w:p w14:paraId="55179736" w14:textId="77777777" w:rsidR="009470FD" w:rsidRPr="006115E5" w:rsidRDefault="009470FD" w:rsidP="00611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12AD3" w14:textId="3A256D35" w:rsidR="000A06F6" w:rsidRDefault="000A06F6" w:rsidP="005F27C1">
    <w:pPr>
      <w:pStyle w:val="HeaderLineOrange"/>
      <w:pBdr>
        <w:bottom w:val="none" w:sz="0" w:space="0" w:color="auto"/>
      </w:pBdr>
      <w:jc w:val="right"/>
    </w:pPr>
  </w:p>
  <w:p w14:paraId="6B94E5B9" w14:textId="77777777" w:rsidR="000A06F6" w:rsidRDefault="000A0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D21D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58B6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6D069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B6EE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A4B8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6CF4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C024"/>
    <w:lvl w:ilvl="0">
      <w:start w:val="1"/>
      <w:numFmt w:val="bullet"/>
      <w:pStyle w:val="ListBullet3"/>
      <w:lvlText w:val="o"/>
      <w:lvlJc w:val="left"/>
      <w:pPr>
        <w:ind w:left="926" w:hanging="360"/>
      </w:pPr>
      <w:rPr>
        <w:rFonts w:ascii="Courier New" w:hAnsi="Courier New" w:hint="default"/>
        <w:color w:val="F97012" w:themeColor="text2"/>
        <w:sz w:val="12"/>
      </w:rPr>
    </w:lvl>
  </w:abstractNum>
  <w:abstractNum w:abstractNumId="7" w15:restartNumberingAfterBreak="0">
    <w:nsid w:val="FFFFFF83"/>
    <w:multiLevelType w:val="singleLevel"/>
    <w:tmpl w:val="A93CF0F0"/>
    <w:lvl w:ilvl="0">
      <w:start w:val="1"/>
      <w:numFmt w:val="bullet"/>
      <w:pStyle w:val="ListBullet2"/>
      <w:lvlText w:val="‒"/>
      <w:lvlJc w:val="left"/>
      <w:pPr>
        <w:ind w:left="643" w:hanging="360"/>
      </w:pPr>
      <w:rPr>
        <w:rFonts w:ascii="Montserrat" w:hAnsi="Montserrat" w:hint="default"/>
        <w:color w:val="F97012" w:themeColor="accent1"/>
        <w:sz w:val="18"/>
      </w:rPr>
    </w:lvl>
  </w:abstractNum>
  <w:abstractNum w:abstractNumId="8" w15:restartNumberingAfterBreak="0">
    <w:nsid w:val="FFFFFF88"/>
    <w:multiLevelType w:val="singleLevel"/>
    <w:tmpl w:val="3134F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A078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F97012" w:themeColor="accent1"/>
        <w:sz w:val="18"/>
      </w:rPr>
    </w:lvl>
  </w:abstractNum>
  <w:abstractNum w:abstractNumId="10" w15:restartNumberingAfterBreak="0">
    <w:nsid w:val="08526D5B"/>
    <w:multiLevelType w:val="hybridMultilevel"/>
    <w:tmpl w:val="20B62DA8"/>
    <w:lvl w:ilvl="0" w:tplc="7ED89D7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AEC2A8F"/>
    <w:multiLevelType w:val="multilevel"/>
    <w:tmpl w:val="FD14AE70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firstLine="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08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323654"/>
    <w:multiLevelType w:val="hybridMultilevel"/>
    <w:tmpl w:val="E3BC4BA2"/>
    <w:lvl w:ilvl="0" w:tplc="1884C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544A79"/>
    <w:multiLevelType w:val="multilevel"/>
    <w:tmpl w:val="E73804C8"/>
    <w:lvl w:ilvl="0">
      <w:start w:val="1"/>
      <w:numFmt w:val="decimal"/>
      <w:pStyle w:val="Heading1L1Numbered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L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L3Numbered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D242792"/>
    <w:multiLevelType w:val="hybridMultilevel"/>
    <w:tmpl w:val="6D585D72"/>
    <w:lvl w:ilvl="0" w:tplc="1052617C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90348"/>
    <w:multiLevelType w:val="multilevel"/>
    <w:tmpl w:val="BFA490E2"/>
    <w:lvl w:ilvl="0">
      <w:start w:val="1"/>
      <w:numFmt w:val="upperLetter"/>
      <w:pStyle w:val="List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18"/>
      </w:rPr>
    </w:lvl>
    <w:lvl w:ilvl="1">
      <w:start w:val="1"/>
      <w:numFmt w:val="lowerLetter"/>
      <w:pStyle w:val="List2"/>
      <w:lvlText w:val="%2."/>
      <w:lvlJc w:val="left"/>
      <w:pPr>
        <w:tabs>
          <w:tab w:val="num" w:pos="567"/>
        </w:tabs>
        <w:ind w:left="567" w:hanging="283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lowerRoman"/>
      <w:pStyle w:val="List3"/>
      <w:lvlText w:val="%3."/>
      <w:lvlJc w:val="right"/>
      <w:pPr>
        <w:tabs>
          <w:tab w:val="num" w:pos="567"/>
        </w:tabs>
        <w:ind w:left="851" w:hanging="131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FE01C23"/>
    <w:multiLevelType w:val="multilevel"/>
    <w:tmpl w:val="6ED0A3B0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567"/>
        </w:tabs>
        <w:ind w:left="737" w:hanging="453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decimal"/>
      <w:pStyle w:val="ListNumber3"/>
      <w:lvlText w:val="%1.%2.%3"/>
      <w:lvlJc w:val="left"/>
      <w:pPr>
        <w:tabs>
          <w:tab w:val="num" w:pos="680"/>
        </w:tabs>
        <w:ind w:left="1247" w:hanging="567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3824775"/>
    <w:multiLevelType w:val="hybridMultilevel"/>
    <w:tmpl w:val="31F29FC4"/>
    <w:lvl w:ilvl="0" w:tplc="8A22A7F0">
      <w:start w:val="1"/>
      <w:numFmt w:val="lowerRoman"/>
      <w:lvlText w:val="(%1)"/>
      <w:lvlJc w:val="left"/>
      <w:pPr>
        <w:ind w:left="720" w:hanging="360"/>
      </w:pPr>
      <w:rPr>
        <w:rFonts w:ascii="Arial" w:hAnsi="Arial" w:hint="default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440E1A"/>
    <w:multiLevelType w:val="multilevel"/>
    <w:tmpl w:val="4158185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B8A0CC6"/>
    <w:multiLevelType w:val="hybridMultilevel"/>
    <w:tmpl w:val="697C37CA"/>
    <w:lvl w:ilvl="0" w:tplc="5BB49A0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2014B"/>
    <w:multiLevelType w:val="hybridMultilevel"/>
    <w:tmpl w:val="7A7C71EA"/>
    <w:lvl w:ilvl="0" w:tplc="8A22A7F0">
      <w:start w:val="1"/>
      <w:numFmt w:val="lowerRoman"/>
      <w:lvlText w:val="(%1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F97012" w:themeColor="text2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D89D78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97012" w:themeColor="text2"/>
        <w:sz w:val="2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F4B694D"/>
    <w:multiLevelType w:val="hybridMultilevel"/>
    <w:tmpl w:val="B89EFB2C"/>
    <w:lvl w:ilvl="0" w:tplc="AB44F11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F97012" w:themeColor="accent1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E5299"/>
    <w:multiLevelType w:val="hybridMultilevel"/>
    <w:tmpl w:val="943C2F94"/>
    <w:lvl w:ilvl="0" w:tplc="0C267CDE">
      <w:start w:val="1"/>
      <w:numFmt w:val="lowerRoman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439BA"/>
    <w:multiLevelType w:val="hybridMultilevel"/>
    <w:tmpl w:val="EE106E94"/>
    <w:lvl w:ilvl="0" w:tplc="9CD2D3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  <w:sz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7718AB"/>
    <w:multiLevelType w:val="multilevel"/>
    <w:tmpl w:val="FD30B02C"/>
    <w:lvl w:ilvl="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asciiTheme="minorHAnsi" w:hAnsiTheme="minorHAnsi" w:hint="default"/>
        <w:b/>
        <w:i w:val="0"/>
        <w:color w:val="F97012" w:themeColor="text2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04789766">
    <w:abstractNumId w:val="9"/>
  </w:num>
  <w:num w:numId="2" w16cid:durableId="1006595565">
    <w:abstractNumId w:val="7"/>
  </w:num>
  <w:num w:numId="3" w16cid:durableId="1868828796">
    <w:abstractNumId w:val="6"/>
  </w:num>
  <w:num w:numId="4" w16cid:durableId="1066804504">
    <w:abstractNumId w:val="5"/>
  </w:num>
  <w:num w:numId="5" w16cid:durableId="1234006315">
    <w:abstractNumId w:val="4"/>
  </w:num>
  <w:num w:numId="6" w16cid:durableId="411120137">
    <w:abstractNumId w:val="11"/>
  </w:num>
  <w:num w:numId="7" w16cid:durableId="2095780398">
    <w:abstractNumId w:val="16"/>
  </w:num>
  <w:num w:numId="8" w16cid:durableId="577909752">
    <w:abstractNumId w:val="2"/>
  </w:num>
  <w:num w:numId="9" w16cid:durableId="2008288954">
    <w:abstractNumId w:val="1"/>
  </w:num>
  <w:num w:numId="10" w16cid:durableId="158084027">
    <w:abstractNumId w:val="0"/>
  </w:num>
  <w:num w:numId="11" w16cid:durableId="13461657">
    <w:abstractNumId w:val="16"/>
  </w:num>
  <w:num w:numId="12" w16cid:durableId="1600791761">
    <w:abstractNumId w:val="8"/>
  </w:num>
  <w:num w:numId="13" w16cid:durableId="523133579">
    <w:abstractNumId w:val="3"/>
  </w:num>
  <w:num w:numId="14" w16cid:durableId="4946448">
    <w:abstractNumId w:val="15"/>
  </w:num>
  <w:num w:numId="15" w16cid:durableId="416443054">
    <w:abstractNumId w:val="21"/>
  </w:num>
  <w:num w:numId="16" w16cid:durableId="1276249664">
    <w:abstractNumId w:val="22"/>
  </w:num>
  <w:num w:numId="17" w16cid:durableId="986592960">
    <w:abstractNumId w:val="24"/>
  </w:num>
  <w:num w:numId="18" w16cid:durableId="280458414">
    <w:abstractNumId w:val="13"/>
  </w:num>
  <w:num w:numId="19" w16cid:durableId="1000350787">
    <w:abstractNumId w:val="18"/>
  </w:num>
  <w:num w:numId="20" w16cid:durableId="18686354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67267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1419586">
    <w:abstractNumId w:val="23"/>
  </w:num>
  <w:num w:numId="23" w16cid:durableId="1963534659">
    <w:abstractNumId w:val="19"/>
  </w:num>
  <w:num w:numId="24" w16cid:durableId="1924681577">
    <w:abstractNumId w:val="20"/>
  </w:num>
  <w:num w:numId="25" w16cid:durableId="1148085210">
    <w:abstractNumId w:val="14"/>
  </w:num>
  <w:num w:numId="26" w16cid:durableId="43871053">
    <w:abstractNumId w:val="17"/>
  </w:num>
  <w:num w:numId="27" w16cid:durableId="379868198">
    <w:abstractNumId w:val="10"/>
  </w:num>
  <w:num w:numId="28" w16cid:durableId="2811536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95017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38"/>
    <w:rsid w:val="00002CB4"/>
    <w:rsid w:val="00035357"/>
    <w:rsid w:val="00045347"/>
    <w:rsid w:val="000634FD"/>
    <w:rsid w:val="000704F5"/>
    <w:rsid w:val="00072B81"/>
    <w:rsid w:val="00075253"/>
    <w:rsid w:val="00080EA8"/>
    <w:rsid w:val="000831DB"/>
    <w:rsid w:val="000A06F6"/>
    <w:rsid w:val="000A1772"/>
    <w:rsid w:val="000B29F4"/>
    <w:rsid w:val="000D0D5B"/>
    <w:rsid w:val="000D3BCE"/>
    <w:rsid w:val="000D6E46"/>
    <w:rsid w:val="000E1B74"/>
    <w:rsid w:val="000E32CC"/>
    <w:rsid w:val="000E4F5A"/>
    <w:rsid w:val="00132400"/>
    <w:rsid w:val="001613FE"/>
    <w:rsid w:val="00164455"/>
    <w:rsid w:val="0018012E"/>
    <w:rsid w:val="001809A8"/>
    <w:rsid w:val="00190B8F"/>
    <w:rsid w:val="0019243D"/>
    <w:rsid w:val="00197DB9"/>
    <w:rsid w:val="001D534C"/>
    <w:rsid w:val="001E0C84"/>
    <w:rsid w:val="001E281C"/>
    <w:rsid w:val="001E7B94"/>
    <w:rsid w:val="001F0101"/>
    <w:rsid w:val="001F3ABB"/>
    <w:rsid w:val="001F5335"/>
    <w:rsid w:val="001F6AFE"/>
    <w:rsid w:val="0020121B"/>
    <w:rsid w:val="002221C8"/>
    <w:rsid w:val="00252CBB"/>
    <w:rsid w:val="00267351"/>
    <w:rsid w:val="002828DE"/>
    <w:rsid w:val="00286951"/>
    <w:rsid w:val="00286B71"/>
    <w:rsid w:val="00287001"/>
    <w:rsid w:val="002A2D75"/>
    <w:rsid w:val="002A35D2"/>
    <w:rsid w:val="002A55CB"/>
    <w:rsid w:val="002A6B20"/>
    <w:rsid w:val="002B10FD"/>
    <w:rsid w:val="002B2D09"/>
    <w:rsid w:val="002B7ADA"/>
    <w:rsid w:val="002C35A8"/>
    <w:rsid w:val="002D31E7"/>
    <w:rsid w:val="00307E9D"/>
    <w:rsid w:val="003102D7"/>
    <w:rsid w:val="003173E5"/>
    <w:rsid w:val="00335242"/>
    <w:rsid w:val="00335696"/>
    <w:rsid w:val="003426A8"/>
    <w:rsid w:val="0035672B"/>
    <w:rsid w:val="003712BE"/>
    <w:rsid w:val="003A60C6"/>
    <w:rsid w:val="003C469B"/>
    <w:rsid w:val="003D4EE8"/>
    <w:rsid w:val="003E2F35"/>
    <w:rsid w:val="003F2226"/>
    <w:rsid w:val="003F7D00"/>
    <w:rsid w:val="004023C0"/>
    <w:rsid w:val="00427CE8"/>
    <w:rsid w:val="00433D7D"/>
    <w:rsid w:val="00436731"/>
    <w:rsid w:val="00444BED"/>
    <w:rsid w:val="00444E8E"/>
    <w:rsid w:val="004657A5"/>
    <w:rsid w:val="00467006"/>
    <w:rsid w:val="0047281A"/>
    <w:rsid w:val="00472A62"/>
    <w:rsid w:val="0047525E"/>
    <w:rsid w:val="00482046"/>
    <w:rsid w:val="004A3E08"/>
    <w:rsid w:val="004A5529"/>
    <w:rsid w:val="004D4AE1"/>
    <w:rsid w:val="004E1265"/>
    <w:rsid w:val="00501EA1"/>
    <w:rsid w:val="00505D2B"/>
    <w:rsid w:val="00527EE3"/>
    <w:rsid w:val="005417B1"/>
    <w:rsid w:val="005503B2"/>
    <w:rsid w:val="00557ED7"/>
    <w:rsid w:val="00567467"/>
    <w:rsid w:val="00591344"/>
    <w:rsid w:val="005A2B34"/>
    <w:rsid w:val="005B40EC"/>
    <w:rsid w:val="005B41EC"/>
    <w:rsid w:val="005B784E"/>
    <w:rsid w:val="005C5B1A"/>
    <w:rsid w:val="005E37F2"/>
    <w:rsid w:val="005E61C1"/>
    <w:rsid w:val="005E7830"/>
    <w:rsid w:val="005F27C1"/>
    <w:rsid w:val="005F356C"/>
    <w:rsid w:val="005F7967"/>
    <w:rsid w:val="006115E5"/>
    <w:rsid w:val="006126A5"/>
    <w:rsid w:val="00626CF2"/>
    <w:rsid w:val="00642703"/>
    <w:rsid w:val="006461AC"/>
    <w:rsid w:val="006565B0"/>
    <w:rsid w:val="00657953"/>
    <w:rsid w:val="006735BE"/>
    <w:rsid w:val="00674647"/>
    <w:rsid w:val="006A4335"/>
    <w:rsid w:val="006B525A"/>
    <w:rsid w:val="006B6B8E"/>
    <w:rsid w:val="006C0149"/>
    <w:rsid w:val="006D1276"/>
    <w:rsid w:val="006D4D1F"/>
    <w:rsid w:val="006E0D42"/>
    <w:rsid w:val="006F0F51"/>
    <w:rsid w:val="006F14D1"/>
    <w:rsid w:val="00703CF3"/>
    <w:rsid w:val="0070484D"/>
    <w:rsid w:val="00717891"/>
    <w:rsid w:val="00722FF1"/>
    <w:rsid w:val="00735CF6"/>
    <w:rsid w:val="00735E67"/>
    <w:rsid w:val="00736050"/>
    <w:rsid w:val="0074070E"/>
    <w:rsid w:val="00743360"/>
    <w:rsid w:val="00747272"/>
    <w:rsid w:val="007525C0"/>
    <w:rsid w:val="00755B03"/>
    <w:rsid w:val="00770436"/>
    <w:rsid w:val="007737CD"/>
    <w:rsid w:val="00777A78"/>
    <w:rsid w:val="007822C2"/>
    <w:rsid w:val="00787FD8"/>
    <w:rsid w:val="007A0B6B"/>
    <w:rsid w:val="007A1938"/>
    <w:rsid w:val="007B5415"/>
    <w:rsid w:val="00802237"/>
    <w:rsid w:val="00804DA2"/>
    <w:rsid w:val="00804F3E"/>
    <w:rsid w:val="00806715"/>
    <w:rsid w:val="0082036D"/>
    <w:rsid w:val="00825348"/>
    <w:rsid w:val="00832F8A"/>
    <w:rsid w:val="008370DC"/>
    <w:rsid w:val="00840AFF"/>
    <w:rsid w:val="008425ED"/>
    <w:rsid w:val="00857A28"/>
    <w:rsid w:val="00861B93"/>
    <w:rsid w:val="00865593"/>
    <w:rsid w:val="00884450"/>
    <w:rsid w:val="00890A5E"/>
    <w:rsid w:val="008930C4"/>
    <w:rsid w:val="008A1E08"/>
    <w:rsid w:val="008B66CE"/>
    <w:rsid w:val="008C06F8"/>
    <w:rsid w:val="008C339B"/>
    <w:rsid w:val="008C3862"/>
    <w:rsid w:val="008C397F"/>
    <w:rsid w:val="008E1D79"/>
    <w:rsid w:val="008E4FF0"/>
    <w:rsid w:val="008F2A5D"/>
    <w:rsid w:val="008F7411"/>
    <w:rsid w:val="00905063"/>
    <w:rsid w:val="009124F0"/>
    <w:rsid w:val="00914AA0"/>
    <w:rsid w:val="00917E96"/>
    <w:rsid w:val="0094140C"/>
    <w:rsid w:val="009470FD"/>
    <w:rsid w:val="00966629"/>
    <w:rsid w:val="00986F52"/>
    <w:rsid w:val="009873CA"/>
    <w:rsid w:val="00991524"/>
    <w:rsid w:val="00995C04"/>
    <w:rsid w:val="009A7656"/>
    <w:rsid w:val="009C4494"/>
    <w:rsid w:val="009C4644"/>
    <w:rsid w:val="009C50F4"/>
    <w:rsid w:val="009C7A6D"/>
    <w:rsid w:val="009D23CC"/>
    <w:rsid w:val="009E2A2F"/>
    <w:rsid w:val="009E2DE8"/>
    <w:rsid w:val="00A012ED"/>
    <w:rsid w:val="00A079FF"/>
    <w:rsid w:val="00A15DA3"/>
    <w:rsid w:val="00A215F1"/>
    <w:rsid w:val="00A368A6"/>
    <w:rsid w:val="00A375E8"/>
    <w:rsid w:val="00A42245"/>
    <w:rsid w:val="00A43AAA"/>
    <w:rsid w:val="00A569BF"/>
    <w:rsid w:val="00A96994"/>
    <w:rsid w:val="00AA5AB2"/>
    <w:rsid w:val="00AB1246"/>
    <w:rsid w:val="00AC2383"/>
    <w:rsid w:val="00AC7F2E"/>
    <w:rsid w:val="00AD1454"/>
    <w:rsid w:val="00AD1937"/>
    <w:rsid w:val="00AD4996"/>
    <w:rsid w:val="00AE4EC3"/>
    <w:rsid w:val="00AF3AF9"/>
    <w:rsid w:val="00B06145"/>
    <w:rsid w:val="00B32225"/>
    <w:rsid w:val="00B43D14"/>
    <w:rsid w:val="00B47543"/>
    <w:rsid w:val="00B56C63"/>
    <w:rsid w:val="00B94EAB"/>
    <w:rsid w:val="00BA5BE9"/>
    <w:rsid w:val="00BB1475"/>
    <w:rsid w:val="00BB16D4"/>
    <w:rsid w:val="00BB2764"/>
    <w:rsid w:val="00BB60B4"/>
    <w:rsid w:val="00BB663F"/>
    <w:rsid w:val="00BC5AA5"/>
    <w:rsid w:val="00BC5F1C"/>
    <w:rsid w:val="00BD4E38"/>
    <w:rsid w:val="00BE47EF"/>
    <w:rsid w:val="00BE4817"/>
    <w:rsid w:val="00BF7F1F"/>
    <w:rsid w:val="00C037C0"/>
    <w:rsid w:val="00C04E77"/>
    <w:rsid w:val="00C1295B"/>
    <w:rsid w:val="00C13C30"/>
    <w:rsid w:val="00C13CE2"/>
    <w:rsid w:val="00C2540A"/>
    <w:rsid w:val="00C33648"/>
    <w:rsid w:val="00C444B7"/>
    <w:rsid w:val="00C4560E"/>
    <w:rsid w:val="00C64A19"/>
    <w:rsid w:val="00C74D07"/>
    <w:rsid w:val="00C80696"/>
    <w:rsid w:val="00C841F7"/>
    <w:rsid w:val="00C95AC8"/>
    <w:rsid w:val="00CA4A4A"/>
    <w:rsid w:val="00CB10E8"/>
    <w:rsid w:val="00CC08E1"/>
    <w:rsid w:val="00CD3EF0"/>
    <w:rsid w:val="00CD5A3D"/>
    <w:rsid w:val="00CD7E78"/>
    <w:rsid w:val="00CE6E85"/>
    <w:rsid w:val="00CF1B31"/>
    <w:rsid w:val="00CF1E41"/>
    <w:rsid w:val="00CF255D"/>
    <w:rsid w:val="00D05260"/>
    <w:rsid w:val="00D15A50"/>
    <w:rsid w:val="00D16C81"/>
    <w:rsid w:val="00D175D8"/>
    <w:rsid w:val="00D363DD"/>
    <w:rsid w:val="00D4169E"/>
    <w:rsid w:val="00D41C58"/>
    <w:rsid w:val="00D51F94"/>
    <w:rsid w:val="00D62C26"/>
    <w:rsid w:val="00D74117"/>
    <w:rsid w:val="00D749C6"/>
    <w:rsid w:val="00D8221B"/>
    <w:rsid w:val="00D9478C"/>
    <w:rsid w:val="00D952BE"/>
    <w:rsid w:val="00DA01AC"/>
    <w:rsid w:val="00DB317C"/>
    <w:rsid w:val="00DB6EA3"/>
    <w:rsid w:val="00DB757C"/>
    <w:rsid w:val="00DC0D87"/>
    <w:rsid w:val="00DE1BC0"/>
    <w:rsid w:val="00DE2378"/>
    <w:rsid w:val="00DE40FB"/>
    <w:rsid w:val="00DE73FE"/>
    <w:rsid w:val="00DF014A"/>
    <w:rsid w:val="00DF3061"/>
    <w:rsid w:val="00E10AF3"/>
    <w:rsid w:val="00E16450"/>
    <w:rsid w:val="00E22E06"/>
    <w:rsid w:val="00E36509"/>
    <w:rsid w:val="00E43604"/>
    <w:rsid w:val="00E438EF"/>
    <w:rsid w:val="00E50B18"/>
    <w:rsid w:val="00E51F6D"/>
    <w:rsid w:val="00EA57C6"/>
    <w:rsid w:val="00EA646E"/>
    <w:rsid w:val="00ED3D97"/>
    <w:rsid w:val="00ED4E45"/>
    <w:rsid w:val="00EF2199"/>
    <w:rsid w:val="00EF36A5"/>
    <w:rsid w:val="00F12C6C"/>
    <w:rsid w:val="00F149C5"/>
    <w:rsid w:val="00F231F2"/>
    <w:rsid w:val="00F401D8"/>
    <w:rsid w:val="00F403AA"/>
    <w:rsid w:val="00F447C3"/>
    <w:rsid w:val="00F46C0C"/>
    <w:rsid w:val="00F53567"/>
    <w:rsid w:val="00F5419B"/>
    <w:rsid w:val="00F6300D"/>
    <w:rsid w:val="00F64479"/>
    <w:rsid w:val="00F81A03"/>
    <w:rsid w:val="00F85C41"/>
    <w:rsid w:val="00F9054E"/>
    <w:rsid w:val="00F93201"/>
    <w:rsid w:val="00FA07A1"/>
    <w:rsid w:val="00FA0C2C"/>
    <w:rsid w:val="00FA77B3"/>
    <w:rsid w:val="00FC03B2"/>
    <w:rsid w:val="00FC61E8"/>
    <w:rsid w:val="00FC6295"/>
    <w:rsid w:val="00FD4F3A"/>
    <w:rsid w:val="00FD7B93"/>
    <w:rsid w:val="00FE0AD2"/>
    <w:rsid w:val="00FE2B0E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9E3CE"/>
  <w15:chartTrackingRefBased/>
  <w15:docId w15:val="{F26546BF-1720-4EFB-9040-9C6691F4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before="12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2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450"/>
    <w:pPr>
      <w:spacing w:before="0" w:after="0"/>
    </w:pPr>
  </w:style>
  <w:style w:type="paragraph" w:styleId="Heading1">
    <w:name w:val="heading 1"/>
    <w:next w:val="Normal"/>
    <w:link w:val="Heading1Char"/>
    <w:uiPriority w:val="9"/>
    <w:qFormat/>
    <w:rsid w:val="00C33648"/>
    <w:pPr>
      <w:spacing w:before="40" w:after="240"/>
      <w:outlineLvl w:val="0"/>
    </w:pPr>
    <w:rPr>
      <w:rFonts w:asciiTheme="majorHAnsi" w:hAnsiTheme="majorHAnsi"/>
      <w:color w:val="F97012" w:themeColor="text2"/>
      <w:sz w:val="48"/>
      <w:szCs w:val="56"/>
    </w:rPr>
  </w:style>
  <w:style w:type="paragraph" w:styleId="Heading2">
    <w:name w:val="heading 2"/>
    <w:next w:val="Normal"/>
    <w:link w:val="Heading2Char"/>
    <w:uiPriority w:val="9"/>
    <w:unhideWhenUsed/>
    <w:qFormat/>
    <w:rsid w:val="00CF255D"/>
    <w:pPr>
      <w:spacing w:before="40"/>
      <w:outlineLvl w:val="1"/>
    </w:pPr>
    <w:rPr>
      <w:rFonts w:asciiTheme="majorHAnsi" w:hAnsiTheme="majorHAnsi"/>
      <w:sz w:val="40"/>
      <w:szCs w:val="40"/>
    </w:rPr>
  </w:style>
  <w:style w:type="paragraph" w:styleId="Heading3">
    <w:name w:val="heading 3"/>
    <w:next w:val="Normal"/>
    <w:link w:val="Heading3Char"/>
    <w:uiPriority w:val="9"/>
    <w:unhideWhenUsed/>
    <w:qFormat/>
    <w:rsid w:val="007737CD"/>
    <w:pPr>
      <w:spacing w:before="40"/>
      <w:outlineLvl w:val="2"/>
    </w:pPr>
    <w:rPr>
      <w:rFonts w:asciiTheme="majorHAnsi" w:hAnsiTheme="majorHAnsi"/>
      <w:color w:val="F97012" w:themeColor="text2"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E438EF"/>
    <w:pPr>
      <w:spacing w:before="40" w:after="120"/>
      <w:outlineLvl w:val="3"/>
    </w:pPr>
    <w:rPr>
      <w:rFonts w:asciiTheme="majorHAnsi" w:hAnsiTheme="majorHAnsi"/>
      <w:szCs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7737CD"/>
    <w:pPr>
      <w:spacing w:before="0" w:after="60"/>
      <w:outlineLvl w:val="4"/>
    </w:pPr>
    <w:rPr>
      <w:rFonts w:asciiTheme="majorHAnsi" w:hAnsiTheme="majorHAnsi"/>
      <w:color w:val="F97012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737CD"/>
    <w:pPr>
      <w:keepNext/>
      <w:keepLines/>
      <w:spacing w:after="60"/>
      <w:outlineLvl w:val="5"/>
    </w:pPr>
    <w:rPr>
      <w:rFonts w:asciiTheme="majorHAnsi" w:eastAsiaTheme="majorEastAsia" w:hAnsiTheme="majorHAnsi" w:cstheme="majorBidi"/>
      <w:color w:val="63462C" w:themeColor="accent5"/>
    </w:rPr>
  </w:style>
  <w:style w:type="paragraph" w:styleId="Heading7">
    <w:name w:val="heading 7"/>
    <w:basedOn w:val="Heading7CVs"/>
    <w:next w:val="Normal"/>
    <w:link w:val="Heading7Char"/>
    <w:uiPriority w:val="9"/>
    <w:unhideWhenUsed/>
    <w:qFormat/>
    <w:rsid w:val="00890A5E"/>
    <w:pPr>
      <w:outlineLvl w:val="6"/>
    </w:pPr>
    <w:rPr>
      <w:bCs w:val="0"/>
    </w:rPr>
  </w:style>
  <w:style w:type="paragraph" w:styleId="Heading8">
    <w:name w:val="heading 8"/>
    <w:basedOn w:val="Dividertitle"/>
    <w:next w:val="Normal"/>
    <w:link w:val="Heading8Char"/>
    <w:uiPriority w:val="9"/>
    <w:unhideWhenUsed/>
    <w:rsid w:val="00E16450"/>
    <w:pPr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WingateTablestyle">
    <w:name w:val="Wingate Table style"/>
    <w:basedOn w:val="TableNormal"/>
    <w:uiPriority w:val="99"/>
    <w:rsid w:val="003F7D00"/>
    <w:rPr>
      <w:color w:val="F2F2F2" w:themeColor="background2"/>
      <w:sz w:val="18"/>
    </w:rPr>
    <w:tblPr>
      <w:tblBorders>
        <w:top w:val="single" w:sz="4" w:space="0" w:color="F97012" w:themeColor="text2"/>
        <w:bottom w:val="single" w:sz="4" w:space="0" w:color="F97012" w:themeColor="text2"/>
        <w:insideH w:val="single" w:sz="4" w:space="0" w:color="F97012" w:themeColor="text2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rFonts w:asciiTheme="minorHAnsi" w:hAnsiTheme="minorHAnsi"/>
        <w:b/>
        <w:color w:val="F97012" w:themeColor="text2"/>
        <w:sz w:val="18"/>
      </w:rPr>
      <w:tblPr/>
      <w:tcPr>
        <w:tcBorders>
          <w:top w:val="nil"/>
        </w:tcBorders>
      </w:tcPr>
    </w:tblStylePr>
    <w:tblStylePr w:type="lastRow">
      <w:rPr>
        <w:rFonts w:asciiTheme="minorHAnsi" w:hAnsiTheme="minorHAnsi"/>
        <w:b/>
        <w:sz w:val="18"/>
      </w:rPr>
    </w:tblStylePr>
    <w:tblStylePr w:type="firstCol">
      <w:rPr>
        <w:rFonts w:asciiTheme="minorHAnsi" w:hAnsiTheme="minorHAnsi"/>
        <w:b/>
        <w:color w:val="F97012" w:themeColor="text2"/>
        <w:sz w:val="18"/>
      </w:rPr>
    </w:tblStylePr>
  </w:style>
  <w:style w:type="table" w:customStyle="1" w:styleId="OmeraTableStyleCVtable">
    <w:name w:val="Omera_Table Style CV table"/>
    <w:basedOn w:val="TableNormal"/>
    <w:uiPriority w:val="99"/>
    <w:rsid w:val="00890A5E"/>
    <w:tblPr>
      <w:tblCellMar>
        <w:left w:w="0" w:type="dxa"/>
      </w:tblCellMar>
    </w:tblPr>
    <w:tcPr>
      <w:vAlign w:val="center"/>
    </w:tcPr>
  </w:style>
  <w:style w:type="table" w:customStyle="1" w:styleId="Style2">
    <w:name w:val="Style2"/>
    <w:basedOn w:val="TableNormal"/>
    <w:uiPriority w:val="99"/>
    <w:rsid w:val="00825348"/>
    <w:tblPr>
      <w:tblStyleRowBandSize w:val="1"/>
      <w:tblBorders>
        <w:top w:val="single" w:sz="4" w:space="0" w:color="F2F2F2" w:themeColor="background2"/>
        <w:bottom w:val="single" w:sz="4" w:space="0" w:color="F2F2F2" w:themeColor="background2"/>
        <w:insideH w:val="single" w:sz="4" w:space="0" w:color="F2F2F2" w:themeColor="background2"/>
      </w:tblBorders>
    </w:tblPr>
    <w:tblStylePr w:type="firstRow">
      <w:pPr>
        <w:wordWrap/>
        <w:spacing w:beforeLines="0" w:before="0" w:beforeAutospacing="0" w:afterLines="0" w:after="0" w:afterAutospacing="0"/>
        <w:contextualSpacing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97012" w:themeFill="text2"/>
        <w:vAlign w:val="bottom"/>
      </w:tcPr>
    </w:tblStylePr>
    <w:tblStylePr w:type="lastRow">
      <w:rPr>
        <w:rFonts w:asciiTheme="minorHAnsi" w:hAnsiTheme="minorHAnsi"/>
        <w:b/>
        <w:color w:val="F97012" w:themeColor="text2"/>
        <w:sz w:val="20"/>
      </w:rPr>
      <w:tblPr/>
      <w:tcPr>
        <w:tcBorders>
          <w:bottom w:val="single" w:sz="4" w:space="0" w:color="F97012" w:themeColor="text2"/>
        </w:tcBorders>
      </w:tcPr>
    </w:tblStylePr>
    <w:tblStylePr w:type="firstCol">
      <w:rPr>
        <w:b/>
        <w:color w:val="FFFFFF" w:themeColor="background1"/>
      </w:rPr>
      <w:tblPr/>
      <w:tcPr>
        <w:tcBorders>
          <w:left w:val="nil"/>
        </w:tcBorders>
        <w:shd w:val="clear" w:color="auto" w:fill="F97012" w:themeFill="text2"/>
      </w:tcPr>
    </w:tblStylePr>
    <w:tblStylePr w:type="lastCol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29F4"/>
    <w:pPr>
      <w:pBdr>
        <w:top w:val="single" w:sz="4" w:space="8" w:color="000000" w:themeColor="accent3"/>
      </w:pBdr>
      <w:tabs>
        <w:tab w:val="left" w:pos="426"/>
        <w:tab w:val="right" w:pos="15136"/>
      </w:tabs>
      <w:spacing w:before="240" w:after="100" w:line="252" w:lineRule="auto"/>
    </w:pPr>
    <w:rPr>
      <w:rFonts w:asciiTheme="majorHAnsi" w:eastAsiaTheme="minorEastAsia" w:hAnsiTheme="majorHAnsi"/>
      <w:bCs/>
      <w:noProof/>
      <w:color w:val="F97012" w:themeColor="accent1"/>
      <w:sz w:val="28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E4F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4FF0"/>
  </w:style>
  <w:style w:type="paragraph" w:styleId="Footer">
    <w:name w:val="footer"/>
    <w:basedOn w:val="Normal"/>
    <w:link w:val="FooterChar"/>
    <w:uiPriority w:val="99"/>
    <w:unhideWhenUsed/>
    <w:rsid w:val="00F5419B"/>
    <w:pPr>
      <w:pBdr>
        <w:top w:val="single" w:sz="4" w:space="6" w:color="auto"/>
      </w:pBd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5419B"/>
    <w:rPr>
      <w:sz w:val="18"/>
    </w:rPr>
  </w:style>
  <w:style w:type="paragraph" w:customStyle="1" w:styleId="HeaderLineOrange">
    <w:name w:val="Header Line_Orange"/>
    <w:basedOn w:val="Header"/>
    <w:rsid w:val="009470FD"/>
    <w:pPr>
      <w:pBdr>
        <w:bottom w:val="single" w:sz="4" w:space="30" w:color="F97012" w:themeColor="accent1"/>
      </w:pBdr>
    </w:pPr>
    <w:rPr>
      <w:noProof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33648"/>
    <w:rPr>
      <w:rFonts w:asciiTheme="majorHAnsi" w:hAnsiTheme="majorHAnsi"/>
      <w:color w:val="F97012" w:themeColor="text2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F255D"/>
    <w:rPr>
      <w:rFonts w:asciiTheme="majorHAnsi" w:hAnsiTheme="majorHAns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737CD"/>
    <w:rPr>
      <w:rFonts w:asciiTheme="majorHAnsi" w:hAnsiTheme="majorHAnsi"/>
      <w:color w:val="F97012" w:themeColor="tex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38EF"/>
    <w:rPr>
      <w:rFonts w:asciiTheme="majorHAnsi" w:hAnsiTheme="majorHAnsi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737CD"/>
    <w:rPr>
      <w:rFonts w:asciiTheme="majorHAnsi" w:hAnsiTheme="majorHAnsi"/>
      <w:color w:val="F97012" w:themeColor="text2"/>
    </w:rPr>
  </w:style>
  <w:style w:type="paragraph" w:customStyle="1" w:styleId="Callout">
    <w:name w:val="Callout"/>
    <w:basedOn w:val="Normal"/>
    <w:qFormat/>
    <w:rsid w:val="00FA0C2C"/>
    <w:pPr>
      <w:pBdr>
        <w:top w:val="single" w:sz="4" w:space="12" w:color="auto"/>
        <w:bottom w:val="single" w:sz="4" w:space="12" w:color="auto"/>
      </w:pBdr>
    </w:pPr>
    <w:rPr>
      <w:color w:val="F97012" w:themeColor="text2"/>
      <w:sz w:val="28"/>
      <w:szCs w:val="28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7737CD"/>
    <w:pPr>
      <w:numPr>
        <w:numId w:val="1"/>
      </w:numPr>
      <w:spacing w:before="120"/>
      <w:ind w:left="284" w:hanging="284"/>
    </w:pPr>
  </w:style>
  <w:style w:type="paragraph" w:styleId="Index6">
    <w:name w:val="index 6"/>
    <w:basedOn w:val="Normal"/>
    <w:next w:val="Normal"/>
    <w:autoRedefine/>
    <w:uiPriority w:val="99"/>
    <w:unhideWhenUsed/>
    <w:rsid w:val="00CF1E41"/>
    <w:pPr>
      <w:ind w:left="1200" w:hanging="200"/>
    </w:pPr>
  </w:style>
  <w:style w:type="paragraph" w:styleId="ListBullet2">
    <w:name w:val="List Bullet 2"/>
    <w:basedOn w:val="Normal"/>
    <w:uiPriority w:val="99"/>
    <w:unhideWhenUsed/>
    <w:qFormat/>
    <w:rsid w:val="007737CD"/>
    <w:pPr>
      <w:numPr>
        <w:numId w:val="2"/>
      </w:numPr>
      <w:spacing w:before="120"/>
      <w:ind w:left="568" w:hanging="284"/>
    </w:pPr>
  </w:style>
  <w:style w:type="paragraph" w:styleId="ListBullet3">
    <w:name w:val="List Bullet 3"/>
    <w:basedOn w:val="Normal"/>
    <w:uiPriority w:val="99"/>
    <w:unhideWhenUsed/>
    <w:qFormat/>
    <w:rsid w:val="007737CD"/>
    <w:pPr>
      <w:numPr>
        <w:numId w:val="3"/>
      </w:numPr>
      <w:spacing w:before="120"/>
      <w:ind w:left="851" w:hanging="284"/>
    </w:pPr>
  </w:style>
  <w:style w:type="paragraph" w:customStyle="1" w:styleId="oBulletABC">
    <w:name w:val="o_Bullet_ABC"/>
    <w:basedOn w:val="Normal"/>
    <w:uiPriority w:val="99"/>
    <w:rsid w:val="00CF1E41"/>
    <w:pPr>
      <w:tabs>
        <w:tab w:val="left" w:pos="340"/>
        <w:tab w:val="left" w:pos="540"/>
      </w:tabs>
      <w:suppressAutoHyphens/>
      <w:autoSpaceDE w:val="0"/>
      <w:autoSpaceDN w:val="0"/>
      <w:adjustRightInd w:val="0"/>
      <w:spacing w:after="113" w:line="250" w:lineRule="atLeast"/>
      <w:ind w:left="283" w:hanging="283"/>
      <w:textAlignment w:val="center"/>
    </w:pPr>
    <w:rPr>
      <w:rFonts w:ascii="Aktiv Grotesk" w:hAnsi="Aktiv Grotesk" w:cs="Aktiv Grotesk"/>
      <w:color w:val="000000"/>
      <w:sz w:val="18"/>
      <w:szCs w:val="18"/>
      <w:lang w:val="en-US"/>
    </w:rPr>
  </w:style>
  <w:style w:type="paragraph" w:styleId="List">
    <w:name w:val="List"/>
    <w:basedOn w:val="Normal"/>
    <w:uiPriority w:val="99"/>
    <w:unhideWhenUsed/>
    <w:rsid w:val="000A06F6"/>
    <w:pPr>
      <w:numPr>
        <w:numId w:val="14"/>
      </w:numPr>
    </w:pPr>
  </w:style>
  <w:style w:type="paragraph" w:styleId="List2">
    <w:name w:val="List 2"/>
    <w:basedOn w:val="List"/>
    <w:uiPriority w:val="99"/>
    <w:unhideWhenUsed/>
    <w:rsid w:val="000A06F6"/>
    <w:pPr>
      <w:numPr>
        <w:ilvl w:val="1"/>
      </w:numPr>
      <w:ind w:left="568" w:hanging="284"/>
    </w:pPr>
  </w:style>
  <w:style w:type="paragraph" w:styleId="List3">
    <w:name w:val="List 3"/>
    <w:basedOn w:val="List"/>
    <w:uiPriority w:val="99"/>
    <w:unhideWhenUsed/>
    <w:rsid w:val="00C80696"/>
    <w:pPr>
      <w:numPr>
        <w:ilvl w:val="2"/>
      </w:numPr>
    </w:pPr>
  </w:style>
  <w:style w:type="paragraph" w:styleId="ListNumber">
    <w:name w:val="List Number"/>
    <w:basedOn w:val="Normal"/>
    <w:uiPriority w:val="99"/>
    <w:unhideWhenUsed/>
    <w:rsid w:val="00CF1E41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8E1D79"/>
    <w:pPr>
      <w:numPr>
        <w:ilvl w:val="1"/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8E1D79"/>
    <w:pPr>
      <w:numPr>
        <w:ilvl w:val="2"/>
        <w:numId w:val="11"/>
      </w:numPr>
      <w:tabs>
        <w:tab w:val="clear" w:pos="680"/>
        <w:tab w:val="num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C8069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">
    <w:name w:val="Style3"/>
    <w:basedOn w:val="TableNormal"/>
    <w:uiPriority w:val="99"/>
    <w:rsid w:val="00C80696"/>
    <w:pPr>
      <w:spacing w:before="0" w:after="40"/>
    </w:pPr>
    <w:tblPr>
      <w:tblBorders>
        <w:insideH w:val="single" w:sz="4" w:space="0" w:color="000000" w:themeColor="text1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sz w:val="20"/>
      </w:rPr>
      <w:tblPr/>
      <w:tcPr>
        <w:tcBorders>
          <w:bottom w:val="nil"/>
        </w:tcBorders>
      </w:tcPr>
    </w:tblStylePr>
  </w:style>
  <w:style w:type="table" w:customStyle="1" w:styleId="OmeraTableStyle2">
    <w:name w:val="Omera_Table Style 2"/>
    <w:basedOn w:val="TableNormal"/>
    <w:uiPriority w:val="99"/>
    <w:rsid w:val="00A96994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0" w:type="dxa"/>
        <w:bottom w:w="57" w:type="dxa"/>
      </w:tblCellMar>
    </w:tblPr>
    <w:tblStylePr w:type="firstRow">
      <w:rPr>
        <w:rFonts w:asciiTheme="minorHAnsi" w:hAnsiTheme="minorHAnsi"/>
        <w:b/>
        <w:sz w:val="20"/>
      </w:rPr>
      <w:tblPr/>
      <w:tcPr>
        <w:tcBorders>
          <w:top w:val="single" w:sz="4" w:space="0" w:color="F97012" w:themeColor="accent1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sz w:val="20"/>
      </w:rPr>
    </w:tblStylePr>
    <w:tblStylePr w:type="firstCol">
      <w:pPr>
        <w:wordWrap/>
        <w:ind w:leftChars="0" w:left="0" w:rightChars="0" w:right="0"/>
      </w:p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OmeraTablestyle1">
    <w:name w:val="Omera_Table style 1"/>
    <w:basedOn w:val="TableNormal"/>
    <w:uiPriority w:val="99"/>
    <w:rsid w:val="00F447C3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0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  <w:shd w:val="clear" w:color="auto" w:fill="F97012" w:themeFill="accent1"/>
      </w:tcPr>
    </w:tblStylePr>
    <w:tblStylePr w:type="lastRow">
      <w:rPr>
        <w:rFonts w:asciiTheme="minorHAnsi" w:hAnsiTheme="minorHAnsi"/>
        <w:b/>
        <w:sz w:val="20"/>
      </w:rPr>
      <w:tblPr/>
      <w:tcPr>
        <w:tcBorders>
          <w:bottom w:val="single" w:sz="4" w:space="0" w:color="000000" w:themeColor="text1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B29F4"/>
    <w:pPr>
      <w:keepNext/>
      <w:keepLines/>
      <w:spacing w:before="240" w:after="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B29F4"/>
    <w:pPr>
      <w:tabs>
        <w:tab w:val="left" w:pos="426"/>
        <w:tab w:val="right" w:pos="15126"/>
      </w:tabs>
      <w:spacing w:before="180"/>
    </w:pPr>
    <w:rPr>
      <w:rFonts w:asciiTheme="majorHAnsi" w:hAnsiTheme="majorHAnsi"/>
    </w:rPr>
  </w:style>
  <w:style w:type="paragraph" w:styleId="TOC3">
    <w:name w:val="toc 3"/>
    <w:basedOn w:val="Normal"/>
    <w:next w:val="Normal"/>
    <w:autoRedefine/>
    <w:uiPriority w:val="39"/>
    <w:unhideWhenUsed/>
    <w:rsid w:val="00E51F6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51F6D"/>
    <w:rPr>
      <w:color w:val="F97012" w:themeColor="hyperlink"/>
      <w:u w:val="single"/>
    </w:rPr>
  </w:style>
  <w:style w:type="paragraph" w:customStyle="1" w:styleId="XCoverDocumenttitle-Black">
    <w:name w:val="XCover_Document title - Black"/>
    <w:link w:val="XCoverDocumenttitle-BlackChar"/>
    <w:rsid w:val="00CA4A4A"/>
    <w:pPr>
      <w:spacing w:after="240"/>
      <w:ind w:right="6203"/>
    </w:pPr>
    <w:rPr>
      <w:rFonts w:asciiTheme="majorHAnsi" w:hAnsiTheme="majorHAnsi"/>
      <w:noProof/>
      <w:sz w:val="68"/>
      <w:szCs w:val="68"/>
    </w:rPr>
  </w:style>
  <w:style w:type="paragraph" w:customStyle="1" w:styleId="Cover-Spacer">
    <w:name w:val="Cover-Spacer"/>
    <w:rsid w:val="005F7967"/>
    <w:pPr>
      <w:spacing w:after="6200"/>
      <w:ind w:right="6061"/>
    </w:pPr>
    <w:rPr>
      <w:rFonts w:asciiTheme="majorHAnsi" w:hAnsiTheme="majorHAnsi"/>
      <w:noProof/>
      <w:color w:val="FFFFFF" w:themeColor="background1"/>
      <w:sz w:val="24"/>
      <w:szCs w:val="24"/>
    </w:rPr>
  </w:style>
  <w:style w:type="paragraph" w:customStyle="1" w:styleId="Coversubttext">
    <w:name w:val="Cover_subt text"/>
    <w:rsid w:val="003F2226"/>
    <w:pPr>
      <w:spacing w:before="0" w:after="0"/>
    </w:pPr>
    <w:rPr>
      <w:sz w:val="18"/>
      <w:szCs w:val="18"/>
    </w:rPr>
  </w:style>
  <w:style w:type="paragraph" w:customStyle="1" w:styleId="CoverTagline">
    <w:name w:val="Cover_Tagline"/>
    <w:uiPriority w:val="99"/>
    <w:qFormat/>
    <w:rsid w:val="004A5529"/>
    <w:pPr>
      <w:pBdr>
        <w:top w:val="single" w:sz="8" w:space="24" w:color="auto"/>
      </w:pBdr>
      <w:jc w:val="right"/>
    </w:pPr>
    <w:rPr>
      <w:rFonts w:asciiTheme="majorHAnsi" w:hAnsiTheme="majorHAnsi"/>
      <w:sz w:val="50"/>
      <w:szCs w:val="50"/>
    </w:rPr>
  </w:style>
  <w:style w:type="paragraph" w:customStyle="1" w:styleId="CoverTagline-Orange">
    <w:name w:val="Cover_Tagline - Orange"/>
    <w:basedOn w:val="CoverTagline"/>
    <w:rsid w:val="003173E5"/>
    <w:pPr>
      <w:pBdr>
        <w:top w:val="single" w:sz="8" w:space="24" w:color="FFFFFF" w:themeColor="background1"/>
      </w:pBdr>
    </w:pPr>
    <w:rPr>
      <w:color w:val="F97012" w:themeColor="text2"/>
    </w:rPr>
  </w:style>
  <w:style w:type="paragraph" w:customStyle="1" w:styleId="CoverDisclaimer-Black">
    <w:name w:val="Cover_Disclaimer - Black"/>
    <w:uiPriority w:val="99"/>
    <w:qFormat/>
    <w:rsid w:val="00CA4A4A"/>
    <w:pPr>
      <w:spacing w:before="0" w:after="0"/>
    </w:pPr>
    <w:rPr>
      <w:sz w:val="12"/>
      <w:szCs w:val="12"/>
    </w:rPr>
  </w:style>
  <w:style w:type="paragraph" w:customStyle="1" w:styleId="CoverDisclaimer-White">
    <w:name w:val="Cover_Disclaimer - White"/>
    <w:basedOn w:val="CoverDisclaimer-Black"/>
    <w:rsid w:val="003173E5"/>
    <w:rPr>
      <w:color w:val="FFFFFF" w:themeColor="background1"/>
    </w:rPr>
  </w:style>
  <w:style w:type="paragraph" w:customStyle="1" w:styleId="XCoverDocumenttitle-Orange">
    <w:name w:val="XCover_Document title - Orange"/>
    <w:basedOn w:val="XCoverDocumenttitle-Black"/>
    <w:link w:val="XCoverDocumenttitle-OrangeChar"/>
    <w:rsid w:val="00CA4A4A"/>
    <w:rPr>
      <w:color w:val="F97012" w:themeColor="text2"/>
    </w:rPr>
  </w:style>
  <w:style w:type="paragraph" w:customStyle="1" w:styleId="Heading1L1Numbered">
    <w:name w:val="Heading 1_L1 Numbered"/>
    <w:basedOn w:val="Heading1"/>
    <w:rsid w:val="00ED3D97"/>
    <w:pPr>
      <w:numPr>
        <w:numId w:val="18"/>
      </w:numPr>
    </w:pPr>
  </w:style>
  <w:style w:type="paragraph" w:customStyle="1" w:styleId="Heading2L2Numbered">
    <w:name w:val="Heading 2_L2 Numbered"/>
    <w:basedOn w:val="Heading2"/>
    <w:rsid w:val="00ED3D97"/>
    <w:pPr>
      <w:numPr>
        <w:ilvl w:val="1"/>
        <w:numId w:val="18"/>
      </w:numPr>
    </w:pPr>
  </w:style>
  <w:style w:type="paragraph" w:customStyle="1" w:styleId="Heading3L3Numbered">
    <w:name w:val="Heading 3_L3 Numbered"/>
    <w:basedOn w:val="Heading3"/>
    <w:rsid w:val="00ED3D97"/>
    <w:pPr>
      <w:numPr>
        <w:ilvl w:val="2"/>
        <w:numId w:val="18"/>
      </w:numPr>
    </w:pPr>
  </w:style>
  <w:style w:type="paragraph" w:customStyle="1" w:styleId="Dividertitle">
    <w:name w:val="Divider_title"/>
    <w:qFormat/>
    <w:rsid w:val="00AB1246"/>
    <w:pPr>
      <w:spacing w:after="400"/>
      <w:ind w:left="4706"/>
    </w:pPr>
    <w:rPr>
      <w:rFonts w:asciiTheme="majorHAnsi" w:hAnsiTheme="majorHAnsi"/>
      <w:sz w:val="68"/>
      <w:szCs w:val="68"/>
    </w:rPr>
  </w:style>
  <w:style w:type="paragraph" w:customStyle="1" w:styleId="Dividersubheading">
    <w:name w:val="Divider_subheading"/>
    <w:qFormat/>
    <w:rsid w:val="00AB1246"/>
    <w:pPr>
      <w:ind w:left="4706"/>
    </w:pPr>
    <w:rPr>
      <w:b/>
      <w:bCs/>
      <w:color w:val="F97012" w:themeColor="accent1"/>
      <w:spacing w:val="10"/>
      <w:sz w:val="36"/>
      <w:szCs w:val="36"/>
    </w:rPr>
  </w:style>
  <w:style w:type="paragraph" w:customStyle="1" w:styleId="DividerTagline">
    <w:name w:val="Divider_Tagline"/>
    <w:rsid w:val="00AB1246"/>
    <w:pPr>
      <w:spacing w:before="0" w:after="0"/>
      <w:jc w:val="right"/>
    </w:pPr>
    <w:rPr>
      <w:rFonts w:asciiTheme="majorHAnsi" w:hAnsiTheme="majorHAnsi"/>
      <w:sz w:val="24"/>
      <w:szCs w:val="24"/>
      <w:lang w:val="en-US"/>
    </w:rPr>
  </w:style>
  <w:style w:type="paragraph" w:customStyle="1" w:styleId="FooterUppercasebold">
    <w:name w:val="Footer_Uppercase bold"/>
    <w:rsid w:val="000A06F6"/>
    <w:pPr>
      <w:spacing w:before="0" w:after="60"/>
    </w:pPr>
    <w:rPr>
      <w:bCs/>
      <w:caps/>
      <w:color w:val="000000" w:themeColor="accent3"/>
      <w:sz w:val="14"/>
      <w:szCs w:val="14"/>
    </w:rPr>
  </w:style>
  <w:style w:type="paragraph" w:customStyle="1" w:styleId="Footerbodytext">
    <w:name w:val="Footer_body text"/>
    <w:basedOn w:val="Normal"/>
    <w:rsid w:val="009470FD"/>
    <w:rPr>
      <w:b/>
      <w:bCs/>
      <w:color w:val="000000" w:themeColor="accent3"/>
      <w:sz w:val="14"/>
      <w:szCs w:val="14"/>
    </w:rPr>
  </w:style>
  <w:style w:type="paragraph" w:customStyle="1" w:styleId="LetterheadSubjectline">
    <w:name w:val="Letterhead_Subject line"/>
    <w:basedOn w:val="Normal"/>
    <w:rsid w:val="000A06F6"/>
    <w:pPr>
      <w:spacing w:before="480" w:after="600"/>
    </w:pPr>
    <w:rPr>
      <w:b/>
    </w:rPr>
  </w:style>
  <w:style w:type="character" w:styleId="Strong">
    <w:name w:val="Strong"/>
    <w:basedOn w:val="DefaultParagraphFont"/>
    <w:uiPriority w:val="22"/>
    <w:rsid w:val="000A06F6"/>
    <w:rPr>
      <w:b/>
      <w:bCs/>
    </w:rPr>
  </w:style>
  <w:style w:type="paragraph" w:customStyle="1" w:styleId="CoverPage2">
    <w:name w:val="Cover Page 2"/>
    <w:basedOn w:val="Normal"/>
    <w:link w:val="CoverPage2Char"/>
    <w:rsid w:val="006461AC"/>
    <w:rPr>
      <w:color w:val="F97012" w:themeColor="text2"/>
      <w:sz w:val="32"/>
      <w:szCs w:val="18"/>
    </w:rPr>
  </w:style>
  <w:style w:type="paragraph" w:customStyle="1" w:styleId="CoverDocumenttitle-Orange">
    <w:name w:val="Cover_Document title - Orange"/>
    <w:basedOn w:val="XCoverDocumenttitle-Orange"/>
    <w:link w:val="CoverDocumenttitle-OrangeChar"/>
    <w:qFormat/>
    <w:rsid w:val="005E37F2"/>
    <w:pPr>
      <w:ind w:right="-2"/>
    </w:pPr>
  </w:style>
  <w:style w:type="paragraph" w:customStyle="1" w:styleId="CoverDocumenttitle-Black">
    <w:name w:val="Cover_Document title - Black"/>
    <w:basedOn w:val="XCoverDocumenttitle-Black"/>
    <w:link w:val="CoverDocumenttitle-BlackChar"/>
    <w:qFormat/>
    <w:rsid w:val="005E37F2"/>
    <w:pPr>
      <w:ind w:right="423"/>
    </w:pPr>
  </w:style>
  <w:style w:type="character" w:customStyle="1" w:styleId="XCoverDocumenttitle-BlackChar">
    <w:name w:val="XCover_Document title - Black Char"/>
    <w:basedOn w:val="DefaultParagraphFont"/>
    <w:link w:val="XCoverDocumenttitle-Black"/>
    <w:rsid w:val="005E37F2"/>
    <w:rPr>
      <w:rFonts w:asciiTheme="majorHAnsi" w:hAnsiTheme="majorHAnsi"/>
      <w:noProof/>
      <w:sz w:val="68"/>
      <w:szCs w:val="68"/>
    </w:rPr>
  </w:style>
  <w:style w:type="character" w:customStyle="1" w:styleId="XCoverDocumenttitle-OrangeChar">
    <w:name w:val="XCover_Document title - Orange Char"/>
    <w:basedOn w:val="XCoverDocumenttitle-BlackChar"/>
    <w:link w:val="XCoverDocumenttitle-Orange"/>
    <w:rsid w:val="005E37F2"/>
    <w:rPr>
      <w:rFonts w:asciiTheme="majorHAnsi" w:hAnsiTheme="majorHAnsi"/>
      <w:noProof/>
      <w:color w:val="F97012" w:themeColor="text2"/>
      <w:sz w:val="68"/>
      <w:szCs w:val="68"/>
    </w:rPr>
  </w:style>
  <w:style w:type="character" w:customStyle="1" w:styleId="CoverDocumenttitle-OrangeChar">
    <w:name w:val="Cover_Document title - Orange Char"/>
    <w:basedOn w:val="XCoverDocumenttitle-OrangeChar"/>
    <w:link w:val="CoverDocumenttitle-Orange"/>
    <w:rsid w:val="005E37F2"/>
    <w:rPr>
      <w:rFonts w:asciiTheme="majorHAnsi" w:hAnsiTheme="majorHAnsi"/>
      <w:noProof/>
      <w:color w:val="F97012" w:themeColor="text2"/>
      <w:sz w:val="68"/>
      <w:szCs w:val="68"/>
    </w:rPr>
  </w:style>
  <w:style w:type="paragraph" w:customStyle="1" w:styleId="HeaderLineBlack">
    <w:name w:val="Header Line_Black"/>
    <w:basedOn w:val="Header"/>
    <w:rsid w:val="00BB1475"/>
    <w:pPr>
      <w:pBdr>
        <w:bottom w:val="single" w:sz="4" w:space="30" w:color="auto"/>
      </w:pBdr>
    </w:pPr>
    <w:rPr>
      <w:noProof/>
      <w:sz w:val="22"/>
      <w:szCs w:val="22"/>
    </w:rPr>
  </w:style>
  <w:style w:type="character" w:customStyle="1" w:styleId="CoverDocumenttitle-BlackChar">
    <w:name w:val="Cover_Document title - Black Char"/>
    <w:basedOn w:val="XCoverDocumenttitle-BlackChar"/>
    <w:link w:val="CoverDocumenttitle-Black"/>
    <w:rsid w:val="005E37F2"/>
    <w:rPr>
      <w:rFonts w:asciiTheme="majorHAnsi" w:hAnsiTheme="majorHAnsi"/>
      <w:noProof/>
      <w:sz w:val="68"/>
      <w:szCs w:val="68"/>
    </w:rPr>
  </w:style>
  <w:style w:type="paragraph" w:styleId="NoSpacing">
    <w:name w:val="No Spacing"/>
    <w:aliases w:val="Normal Text"/>
    <w:uiPriority w:val="1"/>
    <w:rsid w:val="00BB1475"/>
    <w:pPr>
      <w:spacing w:before="0" w:after="0"/>
    </w:pPr>
  </w:style>
  <w:style w:type="character" w:customStyle="1" w:styleId="Heading6Char">
    <w:name w:val="Heading 6 Char"/>
    <w:basedOn w:val="DefaultParagraphFont"/>
    <w:link w:val="Heading6"/>
    <w:uiPriority w:val="9"/>
    <w:rsid w:val="007737CD"/>
    <w:rPr>
      <w:rFonts w:asciiTheme="majorHAnsi" w:eastAsiaTheme="majorEastAsia" w:hAnsiTheme="majorHAnsi" w:cstheme="majorBidi"/>
      <w:color w:val="63462C" w:themeColor="accent5"/>
    </w:rPr>
  </w:style>
  <w:style w:type="paragraph" w:styleId="Title">
    <w:name w:val="Title"/>
    <w:aliases w:val="Heading 1 - Black"/>
    <w:basedOn w:val="Normal"/>
    <w:next w:val="Normal"/>
    <w:link w:val="TitleChar"/>
    <w:uiPriority w:val="10"/>
    <w:rsid w:val="0035672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aliases w:val="Heading 1 - Black Char"/>
    <w:basedOn w:val="DefaultParagraphFont"/>
    <w:link w:val="Title"/>
    <w:uiPriority w:val="10"/>
    <w:rsid w:val="0035672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rsid w:val="0035672B"/>
    <w:pPr>
      <w:ind w:left="720"/>
      <w:contextualSpacing/>
    </w:pPr>
  </w:style>
  <w:style w:type="character" w:styleId="BookTitle">
    <w:name w:val="Book Title"/>
    <w:basedOn w:val="DefaultParagraphFont"/>
    <w:uiPriority w:val="33"/>
    <w:rsid w:val="0035672B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rsid w:val="0035672B"/>
    <w:rPr>
      <w:b/>
      <w:bCs/>
      <w:smallCaps/>
      <w:color w:val="F97012" w:themeColor="accent1"/>
      <w:spacing w:val="5"/>
    </w:rPr>
  </w:style>
  <w:style w:type="character" w:styleId="SubtleReference">
    <w:name w:val="Subtle Reference"/>
    <w:basedOn w:val="DefaultParagraphFont"/>
    <w:uiPriority w:val="31"/>
    <w:rsid w:val="0035672B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35672B"/>
    <w:pPr>
      <w:pBdr>
        <w:top w:val="single" w:sz="4" w:space="10" w:color="F97012" w:themeColor="accent1"/>
        <w:bottom w:val="single" w:sz="4" w:space="10" w:color="F97012" w:themeColor="accent1"/>
      </w:pBdr>
      <w:spacing w:before="360" w:after="360"/>
      <w:ind w:left="864" w:right="864"/>
      <w:jc w:val="center"/>
    </w:pPr>
    <w:rPr>
      <w:i/>
      <w:iCs/>
      <w:color w:val="F9701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2B"/>
    <w:rPr>
      <w:i/>
      <w:iCs/>
      <w:color w:val="F97012" w:themeColor="accent1"/>
    </w:rPr>
  </w:style>
  <w:style w:type="paragraph" w:styleId="Quote">
    <w:name w:val="Quote"/>
    <w:basedOn w:val="Normal"/>
    <w:next w:val="Normal"/>
    <w:link w:val="QuoteChar"/>
    <w:uiPriority w:val="29"/>
    <w:rsid w:val="0035672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35672B"/>
    <w:rPr>
      <w:i/>
      <w:iCs/>
      <w:color w:val="F97012" w:themeColor="accent1"/>
    </w:rPr>
  </w:style>
  <w:style w:type="character" w:styleId="Emphasis">
    <w:name w:val="Emphasis"/>
    <w:basedOn w:val="DefaultParagraphFont"/>
    <w:uiPriority w:val="20"/>
    <w:rsid w:val="0035672B"/>
    <w:rPr>
      <w:i/>
      <w:iCs/>
    </w:rPr>
  </w:style>
  <w:style w:type="character" w:styleId="SubtleEmphasis">
    <w:name w:val="Subtle Emphasis"/>
    <w:basedOn w:val="DefaultParagraphFont"/>
    <w:uiPriority w:val="19"/>
    <w:rsid w:val="0035672B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35672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5672B"/>
    <w:rPr>
      <w:rFonts w:eastAsiaTheme="minorEastAsia"/>
      <w:color w:val="5A5A5A" w:themeColor="text1" w:themeTint="A5"/>
      <w:spacing w:val="15"/>
      <w:sz w:val="22"/>
      <w:szCs w:val="22"/>
    </w:rPr>
  </w:style>
  <w:style w:type="paragraph" w:customStyle="1" w:styleId="Footer-Orange">
    <w:name w:val="Footer - Orange"/>
    <w:basedOn w:val="Footer"/>
    <w:link w:val="Footer-OrangeChar"/>
    <w:qFormat/>
    <w:rsid w:val="0035672B"/>
    <w:pPr>
      <w:tabs>
        <w:tab w:val="clear" w:pos="4513"/>
        <w:tab w:val="clear" w:pos="9026"/>
        <w:tab w:val="right" w:pos="14601"/>
        <w:tab w:val="right" w:pos="15136"/>
      </w:tabs>
    </w:pPr>
    <w:rPr>
      <w:bCs/>
      <w:color w:val="F97012" w:themeColor="text2"/>
      <w:sz w:val="16"/>
      <w:lang w:val="en-US"/>
    </w:rPr>
  </w:style>
  <w:style w:type="paragraph" w:customStyle="1" w:styleId="Footer-Black">
    <w:name w:val="Footer - Black"/>
    <w:basedOn w:val="Footer"/>
    <w:link w:val="Footer-BlackChar"/>
    <w:qFormat/>
    <w:rsid w:val="0035672B"/>
    <w:pPr>
      <w:tabs>
        <w:tab w:val="clear" w:pos="4513"/>
        <w:tab w:val="clear" w:pos="9026"/>
        <w:tab w:val="right" w:pos="14601"/>
        <w:tab w:val="right" w:pos="15136"/>
      </w:tabs>
    </w:pPr>
    <w:rPr>
      <w:b/>
      <w:bCs/>
      <w:color w:val="000000" w:themeColor="accent3"/>
      <w:sz w:val="16"/>
      <w:szCs w:val="18"/>
      <w:lang w:val="en-US"/>
    </w:rPr>
  </w:style>
  <w:style w:type="character" w:customStyle="1" w:styleId="Footer-OrangeChar">
    <w:name w:val="Footer - Orange Char"/>
    <w:basedOn w:val="FooterChar"/>
    <w:link w:val="Footer-Orange"/>
    <w:rsid w:val="0035672B"/>
    <w:rPr>
      <w:bCs/>
      <w:color w:val="F97012" w:themeColor="text2"/>
      <w:sz w:val="16"/>
      <w:lang w:val="en-US"/>
    </w:rPr>
  </w:style>
  <w:style w:type="character" w:customStyle="1" w:styleId="Footer-BlackChar">
    <w:name w:val="Footer - Black Char"/>
    <w:basedOn w:val="FooterChar"/>
    <w:link w:val="Footer-Black"/>
    <w:rsid w:val="0035672B"/>
    <w:rPr>
      <w:b/>
      <w:bCs/>
      <w:color w:val="000000" w:themeColor="accent3"/>
      <w:sz w:val="16"/>
      <w:szCs w:val="18"/>
      <w:lang w:val="en-US"/>
    </w:rPr>
  </w:style>
  <w:style w:type="paragraph" w:customStyle="1" w:styleId="CoversubheadingBlack">
    <w:name w:val="Cover_subheading Black"/>
    <w:basedOn w:val="CoverPage2"/>
    <w:link w:val="CoversubheadingBlackChar"/>
    <w:qFormat/>
    <w:rsid w:val="007737CD"/>
    <w:pPr>
      <w:spacing w:before="40" w:after="120"/>
    </w:pPr>
    <w:rPr>
      <w:rFonts w:asciiTheme="majorHAnsi" w:hAnsiTheme="majorHAnsi"/>
      <w:color w:val="000000" w:themeColor="text1"/>
      <w:sz w:val="52"/>
      <w:szCs w:val="32"/>
    </w:rPr>
  </w:style>
  <w:style w:type="paragraph" w:customStyle="1" w:styleId="CoversubheadingOrange">
    <w:name w:val="Cover_subheading Orange"/>
    <w:basedOn w:val="CoversubheadingBlack"/>
    <w:link w:val="CoversubheadingOrangeChar"/>
    <w:qFormat/>
    <w:rsid w:val="00C13C30"/>
    <w:rPr>
      <w:color w:val="F97012" w:themeColor="text2"/>
    </w:rPr>
  </w:style>
  <w:style w:type="character" w:customStyle="1" w:styleId="CoverPage2Char">
    <w:name w:val="Cover Page 2 Char"/>
    <w:basedOn w:val="DefaultParagraphFont"/>
    <w:link w:val="CoverPage2"/>
    <w:rsid w:val="00C13C30"/>
    <w:rPr>
      <w:color w:val="F97012" w:themeColor="text2"/>
      <w:sz w:val="32"/>
      <w:szCs w:val="18"/>
    </w:rPr>
  </w:style>
  <w:style w:type="character" w:customStyle="1" w:styleId="CoversubheadingBlackChar">
    <w:name w:val="Cover_subheading Black Char"/>
    <w:basedOn w:val="CoverPage2Char"/>
    <w:link w:val="CoversubheadingBlack"/>
    <w:rsid w:val="007737CD"/>
    <w:rPr>
      <w:rFonts w:asciiTheme="majorHAnsi" w:hAnsiTheme="majorHAnsi"/>
      <w:color w:val="F97012" w:themeColor="text2"/>
      <w:sz w:val="52"/>
      <w:szCs w:val="32"/>
    </w:rPr>
  </w:style>
  <w:style w:type="character" w:customStyle="1" w:styleId="CoversubheadingOrangeChar">
    <w:name w:val="Cover_subheading Orange Char"/>
    <w:basedOn w:val="CoversubheadingBlackChar"/>
    <w:link w:val="CoversubheadingOrange"/>
    <w:rsid w:val="00C13C30"/>
    <w:rPr>
      <w:rFonts w:asciiTheme="majorHAnsi" w:hAnsiTheme="majorHAnsi"/>
      <w:color w:val="F97012" w:themeColor="text2"/>
      <w:sz w:val="52"/>
      <w:szCs w:val="32"/>
    </w:rPr>
  </w:style>
  <w:style w:type="paragraph" w:customStyle="1" w:styleId="TableBullets">
    <w:name w:val="Table Bullets"/>
    <w:basedOn w:val="Normal"/>
    <w:uiPriority w:val="99"/>
    <w:rsid w:val="00C13CE2"/>
    <w:pPr>
      <w:numPr>
        <w:numId w:val="23"/>
      </w:numPr>
      <w:tabs>
        <w:tab w:val="num" w:pos="284"/>
      </w:tabs>
      <w:spacing w:before="40" w:after="40"/>
      <w:ind w:left="284" w:hanging="284"/>
    </w:pPr>
    <w:rPr>
      <w:color w:val="575757"/>
      <w:szCs w:val="22"/>
    </w:rPr>
  </w:style>
  <w:style w:type="paragraph" w:styleId="BodyText">
    <w:name w:val="Body Text"/>
    <w:basedOn w:val="Normal"/>
    <w:link w:val="BodyTextChar"/>
    <w:uiPriority w:val="2"/>
    <w:rsid w:val="00072B81"/>
    <w:rPr>
      <w:color w:val="F97012" w:themeColor="text2"/>
      <w:szCs w:val="22"/>
    </w:rPr>
  </w:style>
  <w:style w:type="character" w:customStyle="1" w:styleId="BodyTextChar">
    <w:name w:val="Body Text Char"/>
    <w:basedOn w:val="DefaultParagraphFont"/>
    <w:link w:val="BodyText"/>
    <w:uiPriority w:val="2"/>
    <w:rsid w:val="00072B81"/>
    <w:rPr>
      <w:color w:val="F97012" w:themeColor="text2"/>
      <w:szCs w:val="22"/>
    </w:rPr>
  </w:style>
  <w:style w:type="paragraph" w:customStyle="1" w:styleId="Heading7CVs">
    <w:name w:val="Heading 7 (CV's)"/>
    <w:basedOn w:val="Heading5"/>
    <w:link w:val="Heading7CVsChar"/>
    <w:qFormat/>
    <w:rsid w:val="00505D2B"/>
    <w:pPr>
      <w:spacing w:after="0"/>
      <w:contextualSpacing/>
    </w:pPr>
    <w:rPr>
      <w:rFonts w:asciiTheme="minorHAnsi" w:hAnsiTheme="minorHAnsi"/>
      <w:bCs/>
      <w:sz w:val="18"/>
      <w:lang w:val="en-US"/>
    </w:rPr>
  </w:style>
  <w:style w:type="character" w:customStyle="1" w:styleId="Heading7CVsChar">
    <w:name w:val="Heading 7 (CV's) Char"/>
    <w:basedOn w:val="Heading5Char"/>
    <w:link w:val="Heading7CVs"/>
    <w:rsid w:val="00505D2B"/>
    <w:rPr>
      <w:rFonts w:asciiTheme="majorHAnsi" w:hAnsiTheme="majorHAnsi"/>
      <w:bCs/>
      <w:color w:val="F97012" w:themeColor="text2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90A5E"/>
    <w:rPr>
      <w:color w:val="F97012" w:themeColor="text2"/>
      <w:sz w:val="18"/>
      <w:lang w:val="en-US"/>
    </w:rPr>
  </w:style>
  <w:style w:type="table" w:customStyle="1" w:styleId="OmeraTablestyle20">
    <w:name w:val="Omera_Table style 2"/>
    <w:basedOn w:val="TableNormal"/>
    <w:uiPriority w:val="99"/>
    <w:rsid w:val="006115E5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  <w:shd w:val="clear" w:color="auto" w:fill="F97012" w:themeFill="accent1"/>
      </w:tcPr>
    </w:tblStylePr>
    <w:tblStylePr w:type="lastRow">
      <w:rPr>
        <w:rFonts w:asciiTheme="minorHAnsi" w:hAnsiTheme="minorHAnsi"/>
        <w:b/>
        <w:sz w:val="20"/>
      </w:rPr>
      <w:tblPr/>
      <w:tcPr>
        <w:tcBorders>
          <w:bottom w:val="single" w:sz="4" w:space="0" w:color="000000" w:themeColor="text1"/>
        </w:tcBorders>
      </w:tcPr>
    </w:tblStylePr>
  </w:style>
  <w:style w:type="table" w:customStyle="1" w:styleId="OmeraTablestyleCVTable0">
    <w:name w:val="Omera_Table style CV Table"/>
    <w:basedOn w:val="TableNormal"/>
    <w:uiPriority w:val="99"/>
    <w:rsid w:val="003C469B"/>
    <w:tblPr>
      <w:tblCellMar>
        <w:left w:w="0" w:type="dxa"/>
      </w:tblCellMar>
    </w:tblPr>
    <w:tblStylePr w:type="lastCol">
      <w:rPr>
        <w:rFonts w:asciiTheme="minorHAnsi" w:hAnsiTheme="minorHAnsi"/>
        <w:b/>
      </w:rPr>
    </w:tblStylePr>
  </w:style>
  <w:style w:type="character" w:customStyle="1" w:styleId="Heading8Char">
    <w:name w:val="Heading 8 Char"/>
    <w:basedOn w:val="DefaultParagraphFont"/>
    <w:link w:val="Heading8"/>
    <w:uiPriority w:val="9"/>
    <w:rsid w:val="00E16450"/>
    <w:rPr>
      <w:rFonts w:asciiTheme="majorHAnsi" w:hAnsiTheme="majorHAnsi"/>
      <w:sz w:val="68"/>
      <w:szCs w:val="68"/>
    </w:rPr>
  </w:style>
  <w:style w:type="table" w:customStyle="1" w:styleId="Style1">
    <w:name w:val="Style1"/>
    <w:basedOn w:val="TableNormal"/>
    <w:uiPriority w:val="99"/>
    <w:rsid w:val="00E16450"/>
    <w:tblPr/>
  </w:style>
  <w:style w:type="paragraph" w:customStyle="1" w:styleId="obody8105">
    <w:name w:val="o_body 8/10.5"/>
    <w:basedOn w:val="Normal"/>
    <w:uiPriority w:val="99"/>
    <w:rsid w:val="00E16450"/>
    <w:pPr>
      <w:tabs>
        <w:tab w:val="left" w:pos="283"/>
        <w:tab w:val="left" w:pos="567"/>
        <w:tab w:val="left" w:pos="850"/>
      </w:tabs>
      <w:suppressAutoHyphens/>
      <w:autoSpaceDE w:val="0"/>
      <w:autoSpaceDN w:val="0"/>
      <w:adjustRightInd w:val="0"/>
      <w:spacing w:line="210" w:lineRule="atLeast"/>
      <w:textAlignment w:val="center"/>
    </w:pPr>
    <w:rPr>
      <w:rFonts w:ascii="Aktiv Grotesk" w:hAnsi="Aktiv Grotesk" w:cs="Aktiv Grotesk"/>
      <w:color w:val="000000"/>
      <w:sz w:val="16"/>
      <w:szCs w:val="1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450"/>
    <w:rPr>
      <w:color w:val="605E5C"/>
      <w:shd w:val="clear" w:color="auto" w:fill="E1DFDD"/>
    </w:rPr>
  </w:style>
  <w:style w:type="paragraph" w:customStyle="1" w:styleId="FirstBullet">
    <w:name w:val="First Bullet"/>
    <w:basedOn w:val="ListBullet"/>
    <w:link w:val="FirstBulletChar"/>
    <w:rsid w:val="00E16450"/>
  </w:style>
  <w:style w:type="character" w:customStyle="1" w:styleId="ListBulletChar">
    <w:name w:val="List Bullet Char"/>
    <w:basedOn w:val="DefaultParagraphFont"/>
    <w:link w:val="ListBullet"/>
    <w:uiPriority w:val="99"/>
    <w:rsid w:val="00E16450"/>
  </w:style>
  <w:style w:type="character" w:customStyle="1" w:styleId="FirstBulletChar">
    <w:name w:val="First Bullet Char"/>
    <w:basedOn w:val="ListBulletChar"/>
    <w:link w:val="FirstBullet"/>
    <w:rsid w:val="00E16450"/>
  </w:style>
  <w:style w:type="paragraph" w:customStyle="1" w:styleId="DividerNumber-Orange">
    <w:name w:val="Divider Number - Orange"/>
    <w:basedOn w:val="Normal"/>
    <w:link w:val="DividerNumber-OrangeChar"/>
    <w:qFormat/>
    <w:rsid w:val="00E16450"/>
    <w:rPr>
      <w:rFonts w:asciiTheme="majorHAnsi" w:hAnsiTheme="majorHAnsi"/>
      <w:color w:val="F97012" w:themeColor="text2"/>
      <w:sz w:val="180"/>
      <w:szCs w:val="180"/>
      <w:lang w:val="en-US"/>
    </w:rPr>
  </w:style>
  <w:style w:type="character" w:customStyle="1" w:styleId="DividerNumber-OrangeChar">
    <w:name w:val="Divider Number - Orange Char"/>
    <w:basedOn w:val="DefaultParagraphFont"/>
    <w:link w:val="DividerNumber-Orange"/>
    <w:rsid w:val="00E16450"/>
    <w:rPr>
      <w:rFonts w:asciiTheme="majorHAnsi" w:hAnsiTheme="majorHAnsi"/>
      <w:color w:val="F97012" w:themeColor="text2"/>
      <w:sz w:val="180"/>
      <w:szCs w:val="180"/>
      <w:lang w:val="en-US"/>
    </w:rPr>
  </w:style>
  <w:style w:type="paragraph" w:customStyle="1" w:styleId="CoverSubheadingBlack0">
    <w:name w:val="Cover_Sub heading Black"/>
    <w:basedOn w:val="CoverPage2"/>
    <w:link w:val="CoverSubheadingBlackChar0"/>
    <w:qFormat/>
    <w:rsid w:val="00E16450"/>
    <w:pPr>
      <w:spacing w:before="40" w:after="120"/>
    </w:pPr>
    <w:rPr>
      <w:rFonts w:asciiTheme="majorHAnsi" w:hAnsiTheme="majorHAnsi"/>
      <w:sz w:val="52"/>
      <w:szCs w:val="32"/>
    </w:rPr>
  </w:style>
  <w:style w:type="character" w:customStyle="1" w:styleId="CoverSubheadingBlackChar0">
    <w:name w:val="Cover_Sub heading Black Char"/>
    <w:basedOn w:val="CoverPage2Char"/>
    <w:link w:val="CoverSubheadingBlack0"/>
    <w:rsid w:val="00E16450"/>
    <w:rPr>
      <w:rFonts w:asciiTheme="majorHAnsi" w:hAnsiTheme="majorHAnsi"/>
      <w:color w:val="F97012" w:themeColor="text2"/>
      <w:sz w:val="52"/>
      <w:szCs w:val="32"/>
    </w:rPr>
  </w:style>
  <w:style w:type="table" w:customStyle="1" w:styleId="OPtest">
    <w:name w:val="OP test"/>
    <w:basedOn w:val="TableNormal"/>
    <w:uiPriority w:val="99"/>
    <w:rsid w:val="00E16450"/>
    <w:pPr>
      <w:spacing w:before="0" w:after="0"/>
    </w:pPr>
    <w:tblPr/>
  </w:style>
  <w:style w:type="paragraph" w:customStyle="1" w:styleId="TableHeader">
    <w:name w:val="Table Header"/>
    <w:basedOn w:val="Normal"/>
    <w:uiPriority w:val="99"/>
    <w:rsid w:val="00E16450"/>
    <w:rPr>
      <w:rFonts w:asciiTheme="majorHAnsi" w:hAnsiTheme="majorHAnsi"/>
      <w:caps/>
      <w:color w:val="F97012" w:themeColor="accent1"/>
      <w:sz w:val="18"/>
      <w:szCs w:val="18"/>
    </w:rPr>
  </w:style>
  <w:style w:type="paragraph" w:customStyle="1" w:styleId="NormalBioPageText">
    <w:name w:val="Normal Bio Page Text"/>
    <w:basedOn w:val="Normal"/>
    <w:link w:val="NormalBioPageTextChar"/>
    <w:qFormat/>
    <w:rsid w:val="00E16450"/>
    <w:rPr>
      <w:color w:val="auto"/>
      <w:sz w:val="16"/>
      <w:szCs w:val="18"/>
    </w:rPr>
  </w:style>
  <w:style w:type="character" w:customStyle="1" w:styleId="NormalBioPageTextChar">
    <w:name w:val="Normal Bio Page Text Char"/>
    <w:basedOn w:val="DefaultParagraphFont"/>
    <w:link w:val="NormalBioPageText"/>
    <w:rsid w:val="00E16450"/>
    <w:rPr>
      <w:color w:val="auto"/>
      <w:sz w:val="16"/>
      <w:szCs w:val="18"/>
    </w:rPr>
  </w:style>
  <w:style w:type="paragraph" w:styleId="NormalWeb">
    <w:name w:val="Normal (Web)"/>
    <w:basedOn w:val="Normal"/>
    <w:uiPriority w:val="99"/>
    <w:semiHidden/>
    <w:unhideWhenUsed/>
    <w:rsid w:val="00E1645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customStyle="1" w:styleId="BodyText8pt">
    <w:name w:val="Body Text 8pt"/>
    <w:basedOn w:val="BodyText"/>
    <w:uiPriority w:val="99"/>
    <w:rsid w:val="00E16450"/>
    <w:rPr>
      <w:sz w:val="16"/>
      <w:szCs w:val="16"/>
    </w:rPr>
  </w:style>
  <w:style w:type="table" w:styleId="TableGridLight">
    <w:name w:val="Grid Table Light"/>
    <w:basedOn w:val="TableNormal"/>
    <w:uiPriority w:val="40"/>
    <w:rsid w:val="00E16450"/>
    <w:pPr>
      <w:spacing w:before="0" w:after="0"/>
    </w:pPr>
    <w:rPr>
      <w:color w:val="F97012" w:themeColor="text2"/>
      <w:sz w:val="18"/>
      <w:szCs w:val="18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ioPageText">
    <w:name w:val="Bio Page Text"/>
    <w:basedOn w:val="Normal"/>
    <w:link w:val="BioPageTextChar"/>
    <w:rsid w:val="00E16450"/>
    <w:rPr>
      <w:sz w:val="18"/>
      <w:szCs w:val="18"/>
    </w:rPr>
  </w:style>
  <w:style w:type="character" w:customStyle="1" w:styleId="BioPageTextChar">
    <w:name w:val="Bio Page Text Char"/>
    <w:basedOn w:val="DefaultParagraphFont"/>
    <w:link w:val="BioPageText"/>
    <w:rsid w:val="00E16450"/>
    <w:rPr>
      <w:sz w:val="18"/>
      <w:szCs w:val="18"/>
    </w:rPr>
  </w:style>
  <w:style w:type="paragraph" w:styleId="TOC4">
    <w:name w:val="toc 4"/>
    <w:basedOn w:val="Heading8"/>
    <w:next w:val="Normal"/>
    <w:autoRedefine/>
    <w:uiPriority w:val="39"/>
    <w:unhideWhenUsed/>
    <w:rsid w:val="00E16450"/>
    <w:pPr>
      <w:spacing w:after="10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1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66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4081907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79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781290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59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440803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63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7466098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437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87398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8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Swaney\Documents\Omera\Sample%20Documents\CandidateReport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F97012"/>
      </a:dk2>
      <a:lt2>
        <a:srgbClr val="F2F2F2"/>
      </a:lt2>
      <a:accent1>
        <a:srgbClr val="F97012"/>
      </a:accent1>
      <a:accent2>
        <a:srgbClr val="FADBB7"/>
      </a:accent2>
      <a:accent3>
        <a:srgbClr val="000000"/>
      </a:accent3>
      <a:accent4>
        <a:srgbClr val="F2BA6E"/>
      </a:accent4>
      <a:accent5>
        <a:srgbClr val="63462C"/>
      </a:accent5>
      <a:accent6>
        <a:srgbClr val="C35204"/>
      </a:accent6>
      <a:hlink>
        <a:srgbClr val="F97012"/>
      </a:hlink>
      <a:folHlink>
        <a:srgbClr val="F2BA6E"/>
      </a:folHlink>
    </a:clrScheme>
    <a:fontScheme name="_Omera">
      <a:majorFont>
        <a:latin typeface="F37 Hybrid Medium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1DAA1-B953-4D33-8443-A357F752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CandidateReport</Template>
  <TotalTime>11</TotalTime>
  <Pages>3</Pages>
  <Words>138</Words>
  <Characters>2582</Characters>
  <Application>Microsoft Office Word</Application>
  <DocSecurity>0</DocSecurity>
  <Lines>258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 Swaney</dc:creator>
  <cp:keywords/>
  <dc:description/>
  <cp:lastModifiedBy>Ned Swaney</cp:lastModifiedBy>
  <cp:revision>17</cp:revision>
  <cp:lastPrinted>2023-06-06T05:48:00Z</cp:lastPrinted>
  <dcterms:created xsi:type="dcterms:W3CDTF">2025-10-20T03:31:00Z</dcterms:created>
  <dcterms:modified xsi:type="dcterms:W3CDTF">2025-11-09T23:20:00Z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74a84639,1e9f6917,618fe01a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Private</vt:lpwstr>
  </property>
  <property fmtid="{D5CDD505-2E9C-101B-9397-08002B2CF9AE}" pid="5" name="MSIP_Label_cec1cf4e-c5c2-4b9e-a32d-579f608de01b_Enabled">
    <vt:lpwstr>true</vt:lpwstr>
  </property>
  <property fmtid="{D5CDD505-2E9C-101B-9397-08002B2CF9AE}" pid="6" name="MSIP_Label_cec1cf4e-c5c2-4b9e-a32d-579f608de01b_SetDate">
    <vt:lpwstr>2025-09-19T05:55:04Z</vt:lpwstr>
  </property>
  <property fmtid="{D5CDD505-2E9C-101B-9397-08002B2CF9AE}" pid="7" name="MSIP_Label_cec1cf4e-c5c2-4b9e-a32d-579f608de01b_Method">
    <vt:lpwstr>Privileged</vt:lpwstr>
  </property>
  <property fmtid="{D5CDD505-2E9C-101B-9397-08002B2CF9AE}" pid="8" name="MSIP_Label_cec1cf4e-c5c2-4b9e-a32d-579f608de01b_Name">
    <vt:lpwstr>cec1cf4e-c5c2-4b9e-a32d-579f608de01b</vt:lpwstr>
  </property>
  <property fmtid="{D5CDD505-2E9C-101B-9397-08002B2CF9AE}" pid="9" name="MSIP_Label_cec1cf4e-c5c2-4b9e-a32d-579f608de01b_SiteId">
    <vt:lpwstr>6cf6dc61-aaec-4d60-8dd0-2007ec95b05e</vt:lpwstr>
  </property>
  <property fmtid="{D5CDD505-2E9C-101B-9397-08002B2CF9AE}" pid="10" name="MSIP_Label_cec1cf4e-c5c2-4b9e-a32d-579f608de01b_ActionId">
    <vt:lpwstr>55991612-9816-4b90-83e2-23a4d1c45a56</vt:lpwstr>
  </property>
  <property fmtid="{D5CDD505-2E9C-101B-9397-08002B2CF9AE}" pid="11" name="MSIP_Label_cec1cf4e-c5c2-4b9e-a32d-579f608de01b_ContentBits">
    <vt:lpwstr>2</vt:lpwstr>
  </property>
  <property fmtid="{D5CDD505-2E9C-101B-9397-08002B2CF9AE}" pid="12" name="MSIP_Label_cec1cf4e-c5c2-4b9e-a32d-579f608de01b_Tag">
    <vt:lpwstr>10, 0, 1, 1</vt:lpwstr>
  </property>
</Properties>
</file>