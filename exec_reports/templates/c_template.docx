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FFFFFF" w:themeColor="background1"/>
        </w:rPr>
        <w:id w:val="1600439329"/>
        <w:docPartObj>
          <w:docPartGallery w:val="Cover Pages"/>
          <w:docPartUnique/>
        </w:docPartObj>
      </w:sdtPr>
      <w:sdtEndPr>
        <w:rPr>
          <w:color w:val="000000" w:themeColor="text1"/>
        </w:rPr>
      </w:sdtEndPr>
      <w:sdtContent>
        <w:p w14:paraId="7F45007E" w14:textId="693A6505" w:rsidR="00F447C3" w:rsidRDefault="00832F8A" w:rsidP="00832F8A">
          <w:r>
            <w:rPr>
              <w:noProof/>
            </w:rPr>
            <mc:AlternateContent>
              <mc:Choice Requires="wps">
                <w:drawing>
                  <wp:anchor distT="0" distB="0" distL="114300" distR="114300" simplePos="0" relativeHeight="251659264" behindDoc="1" locked="0" layoutInCell="1" allowOverlap="1" wp14:anchorId="47E2C077" wp14:editId="03A11C94">
                    <wp:simplePos x="0" y="0"/>
                    <wp:positionH relativeFrom="column">
                      <wp:posOffset>-1369060</wp:posOffset>
                    </wp:positionH>
                    <wp:positionV relativeFrom="paragraph">
                      <wp:posOffset>-1101090</wp:posOffset>
                    </wp:positionV>
                    <wp:extent cx="8382000" cy="10734675"/>
                    <wp:effectExtent l="0" t="0" r="0" b="9525"/>
                    <wp:wrapNone/>
                    <wp:docPr id="1338887119" name="Rectangle 7"/>
                    <wp:cNvGraphicFramePr/>
                    <a:graphic xmlns:a="http://schemas.openxmlformats.org/drawingml/2006/main">
                      <a:graphicData uri="http://schemas.microsoft.com/office/word/2010/wordprocessingShape">
                        <wps:wsp>
                          <wps:cNvSpPr/>
                          <wps:spPr>
                            <a:xfrm>
                              <a:off x="0" y="0"/>
                              <a:ext cx="8382000" cy="10734675"/>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CCC988" w14:textId="0B49929E" w:rsidR="006126A5" w:rsidRDefault="006126A5" w:rsidP="006126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2C077" id="Rectangle 7" o:spid="_x0000_s1026" style="position:absolute;margin-left:-107.8pt;margin-top:-86.7pt;width:660pt;height:84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" fillcolor="black [3206]" stroked="f" strokeweight="1pt">
                    <v:textbox>
                      <w:txbxContent>
                        <w:p w14:paraId="36CCC988" w14:textId="0B49929E" w:rsidR="006126A5" w:rsidRDefault="006126A5" w:rsidP="006126A5">
                          <w:pPr>
                            <w:jc w:val="center"/>
                          </w:pPr>
                        </w:p>
                      </w:txbxContent>
                    </v:textbox>
                  </v:rect>
                </w:pict>
              </mc:Fallback>
            </mc:AlternateContent>
          </w:r>
          <w:r w:rsidRPr="003F2226">
            <w:rPr>
              <w:noProof/>
            </w:rPr>
            <w:drawing>
              <wp:anchor distT="0" distB="0" distL="114300" distR="114300" simplePos="0" relativeHeight="251666432" behindDoc="0" locked="0" layoutInCell="1" allowOverlap="1" wp14:anchorId="38CD42D8" wp14:editId="27F36FD5">
                <wp:simplePos x="0" y="0"/>
                <wp:positionH relativeFrom="margin">
                  <wp:posOffset>3430905</wp:posOffset>
                </wp:positionH>
                <wp:positionV relativeFrom="topMargin">
                  <wp:posOffset>518795</wp:posOffset>
                </wp:positionV>
                <wp:extent cx="3048635" cy="476250"/>
                <wp:effectExtent l="0" t="0" r="0" b="0"/>
                <wp:wrapNone/>
                <wp:docPr id="9830781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048635" cy="476250"/>
                        </a:xfrm>
                        <a:prstGeom prst="rect">
                          <a:avLst/>
                        </a:prstGeom>
                      </pic:spPr>
                    </pic:pic>
                  </a:graphicData>
                </a:graphic>
                <wp14:sizeRelH relativeFrom="margin">
                  <wp14:pctWidth>0</wp14:pctWidth>
                </wp14:sizeRelH>
                <wp14:sizeRelV relativeFrom="margin">
                  <wp14:pctHeight>0</wp14:pctHeight>
                </wp14:sizeRelV>
              </wp:anchor>
            </w:drawing>
          </w:r>
        </w:p>
        <w:p w14:paraId="1530E247" w14:textId="77777777" w:rsidR="00F447C3" w:rsidRDefault="00000000">
          <w:pPr>
            <w:spacing w:before="120" w:after="180"/>
          </w:pPr>
        </w:p>
      </w:sdtContent>
    </w:sdt>
    <w:p w14:paraId="0F65850E" w14:textId="389DA722" w:rsidR="00A96994" w:rsidRPr="001E7B94" w:rsidRDefault="00C33648" w:rsidP="001E7B94">
      <w:pPr>
        <w:pStyle w:val="Heading2"/>
        <w:rPr>
          <w:noProof/>
          <w:color w:val="F97012" w:themeColor="text2"/>
          <w:sz w:val="68"/>
          <w:szCs w:val="68"/>
        </w:rPr>
      </w:pPr>
      <w:r w:rsidRPr="00912D73">
        <w:t xml:space="preserve">Summary </w:t>
      </w:r>
      <w:r>
        <w:t>o</w:t>
      </w:r>
      <w:r w:rsidRPr="00912D73">
        <w:t>f Employment History</w:t>
      </w:r>
    </w:p>
    <w:p w14:paraId="2E70B368" w14:textId="7182661C" w:rsidR="002B2D09" w:rsidRDefault="006126A5">
      <w:pPr>
        <w:rPr>
          <w:b/>
        </w:rPr>
      </w:pPr>
      <w:r>
        <w:rPr>
          <w:noProof/>
        </w:rPr>
        <mc:AlternateContent>
          <mc:Choice Requires="wps">
            <w:drawing>
              <wp:anchor distT="0" distB="0" distL="114300" distR="114300" simplePos="0" relativeHeight="251658239" behindDoc="1" locked="0" layoutInCell="1" allowOverlap="1" wp14:anchorId="4706FD62" wp14:editId="53171239">
                <wp:simplePos x="0" y="0"/>
                <wp:positionH relativeFrom="column">
                  <wp:posOffset>-530860</wp:posOffset>
                </wp:positionH>
                <wp:positionV relativeFrom="paragraph">
                  <wp:posOffset>-1024255</wp:posOffset>
                </wp:positionV>
                <wp:extent cx="7534275" cy="10839450"/>
                <wp:effectExtent l="0" t="0" r="28575" b="19050"/>
                <wp:wrapNone/>
                <wp:docPr id="1695836655" name="Rectangle 3"/>
                <wp:cNvGraphicFramePr/>
                <a:graphic xmlns:a="http://schemas.openxmlformats.org/drawingml/2006/main">
                  <a:graphicData uri="http://schemas.microsoft.com/office/word/2010/wordprocessingShape">
                    <wps:wsp>
                      <wps:cNvSpPr/>
                      <wps:spPr>
                        <a:xfrm>
                          <a:off x="0" y="0"/>
                          <a:ext cx="7534275" cy="1083945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D2C304" id="Rectangle 3" o:spid="_x0000_s1026" style="position:absolute;margin-left:-41.8pt;margin-top:-80.65pt;width:593.25pt;height:853.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" fillcolor="black [3213]" strokecolor="#261001 [484]" strokeweight="1pt"/>
            </w:pict>
          </mc:Fallback>
        </mc:AlternateContent>
      </w:r>
    </w:p>
    <w:p w14:paraId="622F5F1C" w14:textId="77777777" w:rsidR="002B2D09" w:rsidRDefault="002B2D09">
      <w:pPr>
        <w:rPr>
          <w:b/>
        </w:rPr>
      </w:pPr>
    </w:p>
    <w:p w14:paraId="6938B950" w14:textId="77777777" w:rsidR="002B2D09" w:rsidRDefault="002B2D09">
      <w:pPr>
        <w:rPr>
          <w:b/>
        </w:rPr>
      </w:pPr>
    </w:p>
    <w:p w14:paraId="29AF9C3A" w14:textId="77777777" w:rsidR="002B2D09" w:rsidRDefault="002B2D09">
      <w:pPr>
        <w:rPr>
          <w:b/>
        </w:rPr>
      </w:pPr>
    </w:p>
    <w:p w14:paraId="68056BE7" w14:textId="77777777" w:rsidR="002B2D09" w:rsidRDefault="002B2D09">
      <w:pPr>
        <w:rPr>
          <w:b/>
        </w:rPr>
      </w:pPr>
    </w:p>
    <w:p w14:paraId="0BC1BA94" w14:textId="77777777" w:rsidR="002B2D09" w:rsidRDefault="002B2D09">
      <w:pPr>
        <w:rPr>
          <w:b/>
        </w:rPr>
      </w:pPr>
    </w:p>
    <w:p w14:paraId="2C415B70" w14:textId="77777777" w:rsidR="002B2D09" w:rsidRDefault="002B2D09">
      <w:pPr>
        <w:rPr>
          <w:b/>
        </w:rPr>
      </w:pPr>
    </w:p>
    <w:p w14:paraId="3CCFB7FA" w14:textId="77777777" w:rsidR="002B2D09" w:rsidRDefault="002B2D09">
      <w:pPr>
        <w:rPr>
          <w:b/>
        </w:rPr>
      </w:pPr>
    </w:p>
    <w:p w14:paraId="1736DBCB" w14:textId="77777777" w:rsidR="002B2D09" w:rsidRDefault="002B2D09">
      <w:pPr>
        <w:rPr>
          <w:b/>
        </w:rPr>
      </w:pPr>
    </w:p>
    <w:p w14:paraId="7FC14AE0" w14:textId="77777777" w:rsidR="002B2D09" w:rsidRDefault="002B2D09">
      <w:pPr>
        <w:rPr>
          <w:b/>
        </w:rPr>
      </w:pPr>
    </w:p>
    <w:p w14:paraId="1B94568D" w14:textId="77777777" w:rsidR="002B2D09" w:rsidRDefault="002B2D09">
      <w:pPr>
        <w:rPr>
          <w:b/>
        </w:rPr>
      </w:pPr>
    </w:p>
    <w:p w14:paraId="53B0AE3D" w14:textId="77777777" w:rsidR="002B2D09" w:rsidRDefault="002B2D09">
      <w:pPr>
        <w:rPr>
          <w:b/>
        </w:rPr>
      </w:pPr>
    </w:p>
    <w:p w14:paraId="2E1213FE" w14:textId="77777777" w:rsidR="002B2D09" w:rsidRDefault="002B2D09">
      <w:pPr>
        <w:rPr>
          <w:b/>
        </w:rPr>
      </w:pPr>
    </w:p>
    <w:p w14:paraId="6DC22560" w14:textId="74475F7B" w:rsidR="002B2D09" w:rsidRDefault="002B2D09">
      <w:pPr>
        <w:rPr>
          <w:rFonts w:asciiTheme="majorHAnsi" w:hAnsiTheme="majorHAnsi"/>
          <w:bCs/>
          <w:color w:val="F97012" w:themeColor="text2"/>
          <w:sz w:val="68"/>
          <w:szCs w:val="68"/>
        </w:rPr>
      </w:pPr>
      <w:r w:rsidRPr="002B2D09">
        <w:rPr>
          <w:rFonts w:asciiTheme="majorHAnsi" w:hAnsiTheme="majorHAnsi"/>
          <w:bCs/>
          <w:color w:val="F97012" w:themeColor="text2"/>
          <w:sz w:val="68"/>
          <w:szCs w:val="68"/>
        </w:rPr>
        <w:t>Candidate Report</w:t>
      </w:r>
    </w:p>
    <w:p w14:paraId="22E8888E" w14:textId="1B4017D9" w:rsidR="002B2D09" w:rsidRPr="002A35D2" w:rsidRDefault="002B2D09">
      <w:pPr>
        <w:rPr>
          <w:rFonts w:asciiTheme="majorHAnsi" w:hAnsiTheme="majorHAnsi"/>
          <w:bCs/>
          <w:color w:val="FFFFFF" w:themeColor="background1"/>
          <w:sz w:val="52"/>
          <w:szCs w:val="52"/>
        </w:rPr>
      </w:pPr>
      <w:r w:rsidRPr="002A35D2">
        <w:rPr>
          <w:rFonts w:asciiTheme="majorHAnsi" w:hAnsiTheme="majorHAnsi"/>
          <w:bCs/>
          <w:color w:val="FFFFFF" w:themeColor="background1"/>
          <w:sz w:val="52"/>
          <w:szCs w:val="52"/>
        </w:rPr>
        <w:t>{client_company_name}</w:t>
      </w:r>
    </w:p>
    <w:p w14:paraId="0E876FC8" w14:textId="77777777" w:rsidR="002B2D09" w:rsidRDefault="002B2D09">
      <w:pPr>
        <w:rPr>
          <w:rFonts w:asciiTheme="majorHAnsi" w:hAnsiTheme="majorHAnsi"/>
          <w:bCs/>
          <w:color w:val="FFFFFF" w:themeColor="background1"/>
          <w:sz w:val="52"/>
          <w:szCs w:val="52"/>
        </w:rPr>
      </w:pPr>
    </w:p>
    <w:p w14:paraId="4EAD6440" w14:textId="77777777" w:rsidR="006126A5" w:rsidRDefault="006126A5">
      <w:pPr>
        <w:rPr>
          <w:b/>
          <w:color w:val="F97012" w:themeColor="text2"/>
          <w:sz w:val="24"/>
          <w:szCs w:val="24"/>
        </w:rPr>
      </w:pPr>
    </w:p>
    <w:p w14:paraId="33EB428B" w14:textId="5928BF5D" w:rsidR="006126A5" w:rsidRPr="002A35D2" w:rsidRDefault="006126A5">
      <w:pPr>
        <w:rPr>
          <w:bCs/>
          <w:color w:val="DADADA" w:themeColor="background2" w:themeShade="E6"/>
          <w:sz w:val="32"/>
          <w:szCs w:val="32"/>
        </w:rPr>
      </w:pPr>
      <w:r w:rsidRPr="006126A5">
        <w:rPr>
          <w:b/>
          <w:color w:val="F97012" w:themeColor="text2"/>
          <w:sz w:val="24"/>
          <w:szCs w:val="24"/>
        </w:rPr>
        <w:t>Candidate</w:t>
      </w:r>
      <w:r>
        <w:rPr>
          <w:b/>
          <w:color w:val="F97012" w:themeColor="text2"/>
          <w:sz w:val="24"/>
          <w:szCs w:val="24"/>
        </w:rPr>
        <w:tab/>
      </w:r>
      <w:r>
        <w:rPr>
          <w:b/>
          <w:color w:val="F97012" w:themeColor="text2"/>
          <w:sz w:val="24"/>
          <w:szCs w:val="24"/>
        </w:rPr>
        <w:tab/>
      </w:r>
      <w:r>
        <w:rPr>
          <w:b/>
          <w:color w:val="F97012" w:themeColor="text2"/>
          <w:sz w:val="24"/>
          <w:szCs w:val="24"/>
        </w:rPr>
        <w:tab/>
      </w:r>
      <w:r w:rsidRPr="002A35D2">
        <w:rPr>
          <w:b/>
          <w:color w:val="F97012" w:themeColor="text2"/>
          <w:sz w:val="32"/>
          <w:szCs w:val="32"/>
        </w:rPr>
        <w:tab/>
      </w:r>
      <w:r w:rsidRPr="002A35D2">
        <w:rPr>
          <w:bCs/>
          <w:color w:val="FFFFFF" w:themeColor="background1"/>
          <w:sz w:val="32"/>
          <w:szCs w:val="32"/>
        </w:rPr>
        <w:t>{</w:t>
      </w:r>
      <w:r w:rsidR="003261A4">
        <w:rPr>
          <w:bCs/>
          <w:color w:val="FFFFFF" w:themeColor="background1"/>
          <w:sz w:val="32"/>
          <w:szCs w:val="32"/>
        </w:rPr>
        <w:t>first_name</w:t>
      </w:r>
      <w:r w:rsidRPr="002A35D2">
        <w:rPr>
          <w:bCs/>
          <w:color w:val="FFFFFF" w:themeColor="background1"/>
          <w:sz w:val="32"/>
          <w:szCs w:val="32"/>
        </w:rPr>
        <w:t>}</w:t>
      </w:r>
      <w:r w:rsidR="003261A4">
        <w:rPr>
          <w:bCs/>
          <w:color w:val="FFFFFF" w:themeColor="background1"/>
          <w:sz w:val="32"/>
          <w:szCs w:val="32"/>
        </w:rPr>
        <w:t xml:space="preserve"> {last_name}</w:t>
      </w:r>
    </w:p>
    <w:p w14:paraId="2BFD74A4" w14:textId="77777777" w:rsidR="006126A5" w:rsidRDefault="006126A5">
      <w:pPr>
        <w:rPr>
          <w:b/>
          <w:color w:val="F97012" w:themeColor="text2"/>
          <w:sz w:val="24"/>
          <w:szCs w:val="24"/>
        </w:rPr>
      </w:pPr>
    </w:p>
    <w:p w14:paraId="2FAF8B36" w14:textId="06F7DCD4" w:rsidR="006126A5" w:rsidRPr="002A35D2" w:rsidRDefault="006126A5">
      <w:pPr>
        <w:rPr>
          <w:b/>
          <w:color w:val="DADADA" w:themeColor="background2" w:themeShade="E6"/>
          <w:sz w:val="32"/>
          <w:szCs w:val="32"/>
        </w:rPr>
      </w:pPr>
      <w:r>
        <w:rPr>
          <w:b/>
          <w:color w:val="F97012" w:themeColor="text2"/>
          <w:sz w:val="24"/>
          <w:szCs w:val="24"/>
        </w:rPr>
        <w:t>For the position of</w:t>
      </w:r>
      <w:r>
        <w:rPr>
          <w:b/>
          <w:color w:val="F97012" w:themeColor="text2"/>
          <w:sz w:val="24"/>
          <w:szCs w:val="24"/>
        </w:rPr>
        <w:tab/>
      </w:r>
      <w:r>
        <w:rPr>
          <w:b/>
          <w:color w:val="F97012" w:themeColor="text2"/>
          <w:sz w:val="24"/>
          <w:szCs w:val="24"/>
        </w:rPr>
        <w:tab/>
      </w:r>
      <w:r w:rsidRPr="002A35D2">
        <w:rPr>
          <w:b/>
          <w:color w:val="F97012" w:themeColor="text2"/>
          <w:sz w:val="32"/>
          <w:szCs w:val="32"/>
        </w:rPr>
        <w:tab/>
      </w:r>
      <w:r w:rsidRPr="002A35D2">
        <w:rPr>
          <w:bCs/>
          <w:color w:val="FFFFFF" w:themeColor="background1"/>
          <w:sz w:val="32"/>
          <w:szCs w:val="32"/>
        </w:rPr>
        <w:t>{candidate_target_role}</w:t>
      </w:r>
    </w:p>
    <w:p w14:paraId="2DC8CB54" w14:textId="77777777" w:rsidR="006126A5" w:rsidRDefault="006126A5">
      <w:pPr>
        <w:rPr>
          <w:b/>
          <w:color w:val="F97012" w:themeColor="text2"/>
          <w:sz w:val="24"/>
          <w:szCs w:val="24"/>
        </w:rPr>
      </w:pPr>
    </w:p>
    <w:p w14:paraId="4A440916" w14:textId="3BAC8257" w:rsidR="006126A5" w:rsidRPr="002A35D2" w:rsidRDefault="006126A5">
      <w:pPr>
        <w:rPr>
          <w:b/>
          <w:color w:val="DADADA" w:themeColor="background2" w:themeShade="E6"/>
          <w:sz w:val="32"/>
          <w:szCs w:val="32"/>
        </w:rPr>
      </w:pPr>
      <w:r>
        <w:rPr>
          <w:b/>
          <w:color w:val="F97012" w:themeColor="text2"/>
          <w:sz w:val="24"/>
          <w:szCs w:val="24"/>
        </w:rPr>
        <w:t>Date</w:t>
      </w:r>
      <w:r>
        <w:rPr>
          <w:b/>
          <w:color w:val="F97012" w:themeColor="text2"/>
          <w:sz w:val="24"/>
          <w:szCs w:val="24"/>
        </w:rPr>
        <w:tab/>
      </w:r>
      <w:r>
        <w:rPr>
          <w:b/>
          <w:color w:val="F97012" w:themeColor="text2"/>
          <w:sz w:val="24"/>
          <w:szCs w:val="24"/>
        </w:rPr>
        <w:tab/>
      </w:r>
      <w:r w:rsidRPr="002A35D2">
        <w:rPr>
          <w:b/>
          <w:color w:val="F97012" w:themeColor="text2"/>
          <w:sz w:val="32"/>
          <w:szCs w:val="32"/>
        </w:rPr>
        <w:tab/>
      </w:r>
      <w:r w:rsidRPr="002A35D2">
        <w:rPr>
          <w:b/>
          <w:color w:val="F97012" w:themeColor="text2"/>
          <w:sz w:val="32"/>
          <w:szCs w:val="32"/>
        </w:rPr>
        <w:tab/>
      </w:r>
      <w:r w:rsidRPr="002A35D2">
        <w:rPr>
          <w:b/>
          <w:color w:val="F97012" w:themeColor="text2"/>
          <w:sz w:val="32"/>
          <w:szCs w:val="32"/>
        </w:rPr>
        <w:tab/>
      </w:r>
      <w:r w:rsidRPr="002A35D2">
        <w:rPr>
          <w:bCs/>
          <w:color w:val="FFFFFF" w:themeColor="background1"/>
          <w:sz w:val="32"/>
          <w:szCs w:val="32"/>
        </w:rPr>
        <w:t>{report_generation_date}</w:t>
      </w:r>
    </w:p>
    <w:p w14:paraId="2D2E10E5" w14:textId="77F540B9" w:rsidR="006126A5" w:rsidRDefault="006126A5">
      <w:pPr>
        <w:rPr>
          <w:b/>
          <w:color w:val="DADADA" w:themeColor="background2" w:themeShade="E6"/>
          <w:sz w:val="32"/>
          <w:szCs w:val="32"/>
        </w:rPr>
      </w:pPr>
    </w:p>
    <w:p w14:paraId="63AD54AF" w14:textId="5019075C" w:rsidR="006126A5" w:rsidRDefault="006126A5">
      <w:pPr>
        <w:rPr>
          <w:b/>
          <w:color w:val="DADADA" w:themeColor="background2" w:themeShade="E6"/>
          <w:sz w:val="32"/>
          <w:szCs w:val="32"/>
        </w:rPr>
      </w:pPr>
    </w:p>
    <w:p w14:paraId="2E0A2ED9" w14:textId="572FE1EC" w:rsidR="006126A5" w:rsidRDefault="006126A5">
      <w:pPr>
        <w:rPr>
          <w:b/>
          <w:color w:val="DADADA" w:themeColor="background2" w:themeShade="E6"/>
          <w:sz w:val="32"/>
          <w:szCs w:val="32"/>
        </w:rPr>
      </w:pPr>
    </w:p>
    <w:p w14:paraId="334D535D" w14:textId="37F4F18D" w:rsidR="006126A5" w:rsidRDefault="006126A5">
      <w:pPr>
        <w:rPr>
          <w:b/>
          <w:color w:val="DADADA" w:themeColor="background2" w:themeShade="E6"/>
          <w:sz w:val="32"/>
          <w:szCs w:val="32"/>
        </w:rPr>
      </w:pPr>
    </w:p>
    <w:p w14:paraId="36E150C0" w14:textId="39C993A6" w:rsidR="006126A5" w:rsidRDefault="006126A5">
      <w:pPr>
        <w:rPr>
          <w:b/>
          <w:color w:val="DADADA" w:themeColor="background2" w:themeShade="E6"/>
          <w:sz w:val="32"/>
          <w:szCs w:val="32"/>
        </w:rPr>
      </w:pPr>
    </w:p>
    <w:p w14:paraId="42532DE1" w14:textId="77777777" w:rsidR="006126A5" w:rsidRDefault="006126A5">
      <w:pPr>
        <w:rPr>
          <w:b/>
          <w:color w:val="DADADA" w:themeColor="background2" w:themeShade="E6"/>
          <w:sz w:val="32"/>
          <w:szCs w:val="32"/>
        </w:rPr>
      </w:pPr>
    </w:p>
    <w:p w14:paraId="7046A206" w14:textId="77777777" w:rsidR="006126A5" w:rsidRDefault="006126A5">
      <w:pPr>
        <w:rPr>
          <w:b/>
          <w:color w:val="DADADA" w:themeColor="background2" w:themeShade="E6"/>
          <w:sz w:val="32"/>
          <w:szCs w:val="32"/>
        </w:rPr>
      </w:pPr>
    </w:p>
    <w:p w14:paraId="3C53A462" w14:textId="77777777" w:rsidR="006126A5" w:rsidRDefault="006126A5" w:rsidP="006126A5">
      <w:pPr>
        <w:rPr>
          <w:b/>
          <w:color w:val="DADADA" w:themeColor="background2" w:themeShade="E6"/>
          <w:sz w:val="32"/>
          <w:szCs w:val="32"/>
        </w:rPr>
      </w:pPr>
    </w:p>
    <w:p w14:paraId="0598B9B1" w14:textId="77777777" w:rsidR="006126A5" w:rsidRDefault="006126A5" w:rsidP="006126A5">
      <w:pPr>
        <w:rPr>
          <w:b/>
          <w:color w:val="DADADA" w:themeColor="background2" w:themeShade="E6"/>
          <w:sz w:val="32"/>
          <w:szCs w:val="32"/>
        </w:rPr>
      </w:pPr>
    </w:p>
    <w:p w14:paraId="4270F4BD" w14:textId="77777777" w:rsidR="00832F8A" w:rsidRDefault="00832F8A" w:rsidP="00832F8A">
      <w:pPr>
        <w:rPr>
          <w:b/>
          <w:color w:val="DADADA" w:themeColor="background2" w:themeShade="E6"/>
          <w:sz w:val="32"/>
          <w:szCs w:val="32"/>
        </w:rPr>
      </w:pPr>
    </w:p>
    <w:p w14:paraId="386FC469" w14:textId="77777777" w:rsidR="00832F8A" w:rsidRDefault="00832F8A" w:rsidP="00832F8A">
      <w:pPr>
        <w:ind w:left="5040"/>
        <w:rPr>
          <w:b/>
          <w:color w:val="DADADA" w:themeColor="background2" w:themeShade="E6"/>
          <w:sz w:val="32"/>
          <w:szCs w:val="32"/>
        </w:rPr>
      </w:pPr>
      <w:r>
        <w:rPr>
          <w:b/>
          <w:color w:val="DADADA" w:themeColor="background2" w:themeShade="E6"/>
          <w:sz w:val="32"/>
          <w:szCs w:val="32"/>
        </w:rPr>
        <w:t xml:space="preserve">      </w:t>
      </w:r>
    </w:p>
    <w:p w14:paraId="24EAE8F5" w14:textId="0E3DE113" w:rsidR="002B2D09" w:rsidRPr="00743360" w:rsidRDefault="00832F8A" w:rsidP="00EF73F8">
      <w:pPr>
        <w:ind w:left="4320" w:firstLine="720"/>
        <w:rPr>
          <w:rFonts w:asciiTheme="majorHAnsi" w:hAnsiTheme="majorHAnsi"/>
          <w:bCs/>
          <w:color w:val="FFFFFF" w:themeColor="background1"/>
          <w:sz w:val="44"/>
          <w:szCs w:val="44"/>
        </w:rPr>
      </w:pPr>
      <w:r w:rsidRPr="002A35D2">
        <w:rPr>
          <w:rFonts w:asciiTheme="majorHAnsi" w:hAnsiTheme="majorHAnsi"/>
          <w:bCs/>
          <w:noProof/>
          <w:color w:val="FFFFFF" w:themeColor="background1"/>
          <w:sz w:val="44"/>
          <w:szCs w:val="44"/>
        </w:rPr>
        <mc:AlternateContent>
          <mc:Choice Requires="wps">
            <w:drawing>
              <wp:anchor distT="0" distB="0" distL="114300" distR="114300" simplePos="0" relativeHeight="251668480" behindDoc="0" locked="0" layoutInCell="1" allowOverlap="1" wp14:anchorId="587C62FE" wp14:editId="5D5E9830">
                <wp:simplePos x="0" y="0"/>
                <wp:positionH relativeFrom="column">
                  <wp:posOffset>-206375</wp:posOffset>
                </wp:positionH>
                <wp:positionV relativeFrom="paragraph">
                  <wp:posOffset>465455</wp:posOffset>
                </wp:positionV>
                <wp:extent cx="6838950" cy="0"/>
                <wp:effectExtent l="0" t="0" r="0" b="0"/>
                <wp:wrapNone/>
                <wp:docPr id="1934223711" name="Straight Connector 4"/>
                <wp:cNvGraphicFramePr/>
                <a:graphic xmlns:a="http://schemas.openxmlformats.org/drawingml/2006/main">
                  <a:graphicData uri="http://schemas.microsoft.com/office/word/2010/wordprocessingShape">
                    <wps:wsp>
                      <wps:cNvCnPr/>
                      <wps:spPr>
                        <a:xfrm>
                          <a:off x="0" y="0"/>
                          <a:ext cx="6838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929D0E" id="Straight Connector 4"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25pt,36.65pt" to="522.2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" strokecolor="#f97012 [3204]" strokeweight=".5pt">
                <v:stroke joinstyle="miter"/>
              </v:line>
            </w:pict>
          </mc:Fallback>
        </mc:AlternateContent>
      </w:r>
      <w:r w:rsidRPr="002A35D2">
        <w:rPr>
          <w:noProof/>
          <w:color w:val="FFFFFF" w:themeColor="background1"/>
        </w:rPr>
        <mc:AlternateContent>
          <mc:Choice Requires="wps">
            <w:drawing>
              <wp:anchor distT="0" distB="0" distL="114300" distR="114300" simplePos="0" relativeHeight="251667456" behindDoc="0" locked="0" layoutInCell="1" allowOverlap="1" wp14:anchorId="76D4FD42" wp14:editId="7D989D6C">
                <wp:simplePos x="0" y="0"/>
                <wp:positionH relativeFrom="margin">
                  <wp:align>center</wp:align>
                </wp:positionH>
                <wp:positionV relativeFrom="paragraph">
                  <wp:posOffset>475615</wp:posOffset>
                </wp:positionV>
                <wp:extent cx="6862445" cy="447675"/>
                <wp:effectExtent l="0" t="0" r="14605" b="9525"/>
                <wp:wrapNone/>
                <wp:docPr id="672554773" name="Text Box 2"/>
                <wp:cNvGraphicFramePr/>
                <a:graphic xmlns:a="http://schemas.openxmlformats.org/drawingml/2006/main">
                  <a:graphicData uri="http://schemas.microsoft.com/office/word/2010/wordprocessingShape">
                    <wps:wsp>
                      <wps:cNvSpPr txBox="1"/>
                      <wps:spPr>
                        <a:xfrm>
                          <a:off x="0" y="0"/>
                          <a:ext cx="6862445" cy="447675"/>
                        </a:xfrm>
                        <a:prstGeom prst="rect">
                          <a:avLst/>
                        </a:prstGeom>
                        <a:noFill/>
                        <a:ln w="6350">
                          <a:noFill/>
                        </a:ln>
                      </wps:spPr>
                      <wps:txbx>
                        <w:txbxContent>
                          <w:p w14:paraId="41C1CE0A" w14:textId="77777777" w:rsidR="006126A5" w:rsidRPr="002A35D2" w:rsidRDefault="006126A5" w:rsidP="00717891">
                            <w:pPr>
                              <w:rPr>
                                <w:b/>
                                <w:bCs/>
                                <w:color w:val="F2F2F2" w:themeColor="background1" w:themeShade="F2"/>
                                <w:sz w:val="13"/>
                                <w:szCs w:val="13"/>
                              </w:rPr>
                            </w:pPr>
                            <w:r w:rsidRPr="002A35D2">
                              <w:rPr>
                                <w:b/>
                                <w:bCs/>
                                <w:color w:val="F2F2F2" w:themeColor="background1" w:themeShade="F2"/>
                                <w:sz w:val="13"/>
                                <w:szCs w:val="13"/>
                              </w:rPr>
                              <w:t>This document contains personal and sensitive information provided by the candidate and, unless stipulated otherwise, has not been verified.  The information is provided on the basis that it is strictly private and confidential and should not be shown to or discussed with a third party.  Omera partners’ standard T&amp;C’s also apply, a copy of which is available upon request unless other signed T&amp;C’s exist between the client and Omera Partners and accuracy will be carried out over the coming stages of the search process.</w:t>
                            </w:r>
                          </w:p>
                        </w:txbxContent>
                      </wps:txbx>
                      <wps:bodyPr rot="0" spcFirstLastPara="0" vertOverflow="overflow" horzOverflow="overflow" vert="horz" wrap="square" lIns="0" tIns="0" rIns="0" bIns="0" numCol="1" spcCol="0" rtlCol="0" fromWordArt="0" anchor="b"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D4FD42" id="_x0000_t202" coordsize="21600,21600" o:spt="202" path="m,l,21600r21600,l21600,xe">
                <v:stroke joinstyle="miter"/>
                <v:path gradientshapeok="t" o:connecttype="rect"/>
              </v:shapetype>
              <v:shape id="Text Box 2" o:spid="_x0000_s1027" type="#_x0000_t202" style="position:absolute;left:0;text-align:left;margin-left:0;margin-top:37.45pt;width:540.35pt;height:35.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" filled="f" stroked="f" strokeweight=".5pt">
                <v:textbox inset="0,0,0,0">
                  <w:txbxContent>
                    <w:p w14:paraId="41C1CE0A" w14:textId="77777777" w:rsidR="006126A5" w:rsidRPr="002A35D2" w:rsidRDefault="006126A5" w:rsidP="00717891">
                      <w:pPr>
                        <w:rPr>
                          <w:b/>
                          <w:bCs/>
                          <w:color w:val="F2F2F2" w:themeColor="background1" w:themeShade="F2"/>
                          <w:sz w:val="13"/>
                          <w:szCs w:val="13"/>
                        </w:rPr>
                      </w:pPr>
                      <w:r w:rsidRPr="002A35D2">
                        <w:rPr>
                          <w:b/>
                          <w:bCs/>
                          <w:color w:val="F2F2F2" w:themeColor="background1" w:themeShade="F2"/>
                          <w:sz w:val="13"/>
                          <w:szCs w:val="13"/>
                        </w:rPr>
                        <w:t>This document contains personal and sensitive information provided by the candidate and, unless stipulated otherwise, has not been verified.  The information is provided on the basis that it is strictly private and confidential and should not be shown to or discussed with a third party.  Omera partners’ standard T&amp;C’s also apply, a copy of which is available upon request unless other signed T&amp;C’s exist between the client and Omera Partners and accuracy will be carried out over the coming stages of the search process.</w:t>
                      </w:r>
                    </w:p>
                  </w:txbxContent>
                </v:textbox>
                <w10:wrap anchorx="margin"/>
              </v:shape>
            </w:pict>
          </mc:Fallback>
        </mc:AlternateContent>
      </w:r>
      <w:r w:rsidR="002A35D2">
        <w:rPr>
          <w:rFonts w:asciiTheme="majorHAnsi" w:hAnsiTheme="majorHAnsi"/>
          <w:bCs/>
          <w:color w:val="FFFFFF" w:themeColor="background1"/>
          <w:sz w:val="44"/>
          <w:szCs w:val="44"/>
        </w:rPr>
        <w:t xml:space="preserve">    </w:t>
      </w:r>
      <w:r w:rsidR="006126A5" w:rsidRPr="002A35D2">
        <w:rPr>
          <w:rFonts w:asciiTheme="majorHAnsi" w:hAnsiTheme="majorHAnsi"/>
          <w:bCs/>
          <w:color w:val="FFFFFF" w:themeColor="background1"/>
          <w:sz w:val="44"/>
          <w:szCs w:val="44"/>
        </w:rPr>
        <w:t>Where greatness is found.</w:t>
      </w:r>
    </w:p>
    <w:tbl>
      <w:tblPr>
        <w:tblStyle w:val="OmeraTablestyle1"/>
        <w:tblW w:w="10206" w:type="dxa"/>
        <w:tblLayout w:type="fixed"/>
        <w:tblLook w:val="04A0" w:firstRow="1" w:lastRow="0" w:firstColumn="1" w:lastColumn="0" w:noHBand="0" w:noVBand="1"/>
      </w:tblPr>
      <w:tblGrid>
        <w:gridCol w:w="3260"/>
        <w:gridCol w:w="1787"/>
        <w:gridCol w:w="5159"/>
      </w:tblGrid>
      <w:tr w:rsidR="003426A8" w:rsidRPr="00912D73" w14:paraId="1BB6A472" w14:textId="77777777" w:rsidTr="00FC61E8">
        <w:trPr>
          <w:cnfStyle w:val="100000000000" w:firstRow="1" w:lastRow="0" w:firstColumn="0" w:lastColumn="0" w:oddVBand="0" w:evenVBand="0" w:oddHBand="0" w:evenHBand="0" w:firstRowFirstColumn="0" w:firstRowLastColumn="0" w:lastRowFirstColumn="0" w:lastRowLastColumn="0"/>
        </w:trPr>
        <w:tc>
          <w:tcPr>
            <w:tcW w:w="3260" w:type="dxa"/>
            <w:hideMark/>
          </w:tcPr>
          <w:p w14:paraId="44AE1399" w14:textId="7B670756" w:rsidR="003426A8" w:rsidRPr="00912D73" w:rsidRDefault="003426A8" w:rsidP="003426A8">
            <w:pPr>
              <w:rPr>
                <w:b w:val="0"/>
                <w:caps/>
              </w:rPr>
            </w:pPr>
            <w:r w:rsidRPr="00912D73">
              <w:lastRenderedPageBreak/>
              <w:t>Employer</w:t>
            </w:r>
          </w:p>
        </w:tc>
        <w:tc>
          <w:tcPr>
            <w:tcW w:w="1787" w:type="dxa"/>
          </w:tcPr>
          <w:p w14:paraId="6532A02F" w14:textId="78C55778" w:rsidR="003426A8" w:rsidRPr="00912D73" w:rsidRDefault="003426A8" w:rsidP="003426A8">
            <w:pPr>
              <w:rPr>
                <w:b w:val="0"/>
                <w:caps/>
              </w:rPr>
            </w:pPr>
            <w:r w:rsidRPr="00912D73">
              <w:t>Period</w:t>
            </w:r>
          </w:p>
        </w:tc>
        <w:tc>
          <w:tcPr>
            <w:tcW w:w="5159" w:type="dxa"/>
            <w:hideMark/>
          </w:tcPr>
          <w:p w14:paraId="62380F7A" w14:textId="78A7A6C9" w:rsidR="003426A8" w:rsidRPr="00912D73" w:rsidRDefault="003426A8" w:rsidP="003426A8">
            <w:pPr>
              <w:rPr>
                <w:b w:val="0"/>
                <w:caps/>
              </w:rPr>
            </w:pPr>
            <w:r w:rsidRPr="00912D73">
              <w:t>Position</w:t>
            </w:r>
          </w:p>
        </w:tc>
      </w:tr>
      <w:tr w:rsidR="003426A8" w:rsidRPr="00912D73" w14:paraId="10333373" w14:textId="77777777" w:rsidTr="00FC61E8">
        <w:tc>
          <w:tcPr>
            <w:tcW w:w="3260" w:type="dxa"/>
          </w:tcPr>
          <w:p w14:paraId="48CF7D2F" w14:textId="028A7D1A" w:rsidR="003426A8" w:rsidRPr="00912D73" w:rsidRDefault="003261A4" w:rsidP="003426A8">
            <w:r>
              <w:t>{employment_1_company_name} – {employment_1_company_location}</w:t>
            </w:r>
          </w:p>
        </w:tc>
        <w:tc>
          <w:tcPr>
            <w:tcW w:w="1787" w:type="dxa"/>
          </w:tcPr>
          <w:p w14:paraId="5B0250C2" w14:textId="59BA5CD6" w:rsidR="003426A8" w:rsidRPr="00912D73" w:rsidRDefault="00230B3A" w:rsidP="003426A8">
            <w:r>
              <w:t>{employment_1_start_year} – {employment_1_end_year}</w:t>
            </w:r>
          </w:p>
        </w:tc>
        <w:tc>
          <w:tcPr>
            <w:tcW w:w="5159" w:type="dxa"/>
          </w:tcPr>
          <w:p w14:paraId="02E116C5" w14:textId="5C628B27" w:rsidR="003426A8" w:rsidRPr="00912D73" w:rsidRDefault="00230B3A" w:rsidP="003426A8">
            <w:r>
              <w:t>{employment_1_job_title}</w:t>
            </w:r>
          </w:p>
        </w:tc>
      </w:tr>
      <w:tr w:rsidR="00230B3A" w:rsidRPr="00912D73" w14:paraId="64724679" w14:textId="77777777" w:rsidTr="00D05260">
        <w:tc>
          <w:tcPr>
            <w:tcW w:w="3260" w:type="dxa"/>
            <w:tcBorders>
              <w:bottom w:val="single" w:sz="4" w:space="0" w:color="000000" w:themeColor="accent3"/>
            </w:tcBorders>
          </w:tcPr>
          <w:p w14:paraId="174978E1" w14:textId="610BB594" w:rsidR="00230B3A" w:rsidRPr="00912D73" w:rsidRDefault="00230B3A" w:rsidP="00230B3A">
            <w:r>
              <w:t>{employment_2_company_name} – {employment_2_company_location}</w:t>
            </w:r>
          </w:p>
        </w:tc>
        <w:tc>
          <w:tcPr>
            <w:tcW w:w="1787" w:type="dxa"/>
            <w:tcBorders>
              <w:bottom w:val="single" w:sz="4" w:space="0" w:color="000000" w:themeColor="accent3"/>
            </w:tcBorders>
          </w:tcPr>
          <w:p w14:paraId="78AF1FC2" w14:textId="45252825" w:rsidR="00230B3A" w:rsidRPr="00912D73" w:rsidRDefault="00230B3A" w:rsidP="00230B3A">
            <w:r>
              <w:t>{employment_2_start_year} – {employment_2_end_year}</w:t>
            </w:r>
          </w:p>
        </w:tc>
        <w:tc>
          <w:tcPr>
            <w:tcW w:w="5159" w:type="dxa"/>
          </w:tcPr>
          <w:p w14:paraId="71625560" w14:textId="0906820F" w:rsidR="00230B3A" w:rsidRPr="00912D73" w:rsidRDefault="00230B3A" w:rsidP="00230B3A">
            <w:r>
              <w:t>{employment_2_job_title}</w:t>
            </w:r>
          </w:p>
        </w:tc>
      </w:tr>
      <w:tr w:rsidR="00230B3A" w:rsidRPr="00912D73" w14:paraId="3224DFE6" w14:textId="77777777" w:rsidTr="00D05260">
        <w:tc>
          <w:tcPr>
            <w:tcW w:w="3260" w:type="dxa"/>
            <w:tcBorders>
              <w:top w:val="single" w:sz="4" w:space="0" w:color="000000" w:themeColor="accent3"/>
              <w:bottom w:val="nil"/>
            </w:tcBorders>
          </w:tcPr>
          <w:p w14:paraId="0F0680E1" w14:textId="3192CAE3" w:rsidR="00230B3A" w:rsidRPr="00912D73" w:rsidRDefault="00230B3A" w:rsidP="00230B3A">
            <w:r>
              <w:t>{employment_3_company_name} – {employment_3_company_location}</w:t>
            </w:r>
          </w:p>
        </w:tc>
        <w:tc>
          <w:tcPr>
            <w:tcW w:w="1787" w:type="dxa"/>
            <w:tcBorders>
              <w:top w:val="single" w:sz="4" w:space="0" w:color="000000" w:themeColor="accent3"/>
              <w:bottom w:val="nil"/>
            </w:tcBorders>
          </w:tcPr>
          <w:p w14:paraId="078AE0F4" w14:textId="5DB46BCB" w:rsidR="00230B3A" w:rsidRPr="00912D73" w:rsidRDefault="00230B3A" w:rsidP="00230B3A">
            <w:r>
              <w:t>{employment_3_start_year} – {employment_3_end_year}</w:t>
            </w:r>
          </w:p>
        </w:tc>
        <w:tc>
          <w:tcPr>
            <w:tcW w:w="5159" w:type="dxa"/>
          </w:tcPr>
          <w:p w14:paraId="5EE92B09" w14:textId="48BCBB4B" w:rsidR="00230B3A" w:rsidRPr="00912D73" w:rsidRDefault="00230B3A" w:rsidP="00230B3A">
            <w:r>
              <w:t>{employment_3_job_title}</w:t>
            </w:r>
          </w:p>
        </w:tc>
      </w:tr>
      <w:tr w:rsidR="00230B3A" w:rsidRPr="00912D73" w14:paraId="2BAC3B10" w14:textId="77777777" w:rsidTr="00FC61E8">
        <w:tc>
          <w:tcPr>
            <w:tcW w:w="3260" w:type="dxa"/>
          </w:tcPr>
          <w:p w14:paraId="6B9B4945" w14:textId="45E61F69" w:rsidR="00230B3A" w:rsidRPr="00912D73" w:rsidRDefault="00230B3A" w:rsidP="00230B3A">
            <w:r>
              <w:t>{employment_4_company_name} – {employment_4_company_location}</w:t>
            </w:r>
          </w:p>
        </w:tc>
        <w:tc>
          <w:tcPr>
            <w:tcW w:w="1787" w:type="dxa"/>
          </w:tcPr>
          <w:p w14:paraId="3F56C172" w14:textId="1A018AD4" w:rsidR="00230B3A" w:rsidRPr="00912D73" w:rsidRDefault="00230B3A" w:rsidP="00230B3A">
            <w:r>
              <w:t>{employment_4_start_year} – {employment_4_end_year}</w:t>
            </w:r>
          </w:p>
        </w:tc>
        <w:tc>
          <w:tcPr>
            <w:tcW w:w="5159" w:type="dxa"/>
          </w:tcPr>
          <w:p w14:paraId="7E48031C" w14:textId="7C251AEC" w:rsidR="00230B3A" w:rsidRPr="00912D73" w:rsidRDefault="00230B3A" w:rsidP="00230B3A">
            <w:r>
              <w:t>{employment_4_job_title}</w:t>
            </w:r>
          </w:p>
        </w:tc>
      </w:tr>
      <w:tr w:rsidR="00230B3A" w:rsidRPr="00912D73" w14:paraId="3EF44F1D" w14:textId="77777777" w:rsidTr="00FC61E8">
        <w:tc>
          <w:tcPr>
            <w:tcW w:w="3260" w:type="dxa"/>
          </w:tcPr>
          <w:p w14:paraId="0C9EDFD9" w14:textId="7060C0DE" w:rsidR="00230B3A" w:rsidRPr="00912D73" w:rsidRDefault="00230B3A" w:rsidP="00230B3A">
            <w:r>
              <w:t>{employment_5_company_name} – {employment_5_company_location}</w:t>
            </w:r>
          </w:p>
        </w:tc>
        <w:tc>
          <w:tcPr>
            <w:tcW w:w="1787" w:type="dxa"/>
          </w:tcPr>
          <w:p w14:paraId="45FE48DF" w14:textId="45454465" w:rsidR="00230B3A" w:rsidRPr="00912D73" w:rsidRDefault="00230B3A" w:rsidP="00230B3A">
            <w:r>
              <w:t>{employment_5_start_year} – {employment_5_end_year}</w:t>
            </w:r>
          </w:p>
        </w:tc>
        <w:tc>
          <w:tcPr>
            <w:tcW w:w="5159" w:type="dxa"/>
          </w:tcPr>
          <w:p w14:paraId="473E5FF7" w14:textId="6AF5922D" w:rsidR="00230B3A" w:rsidRPr="00912D73" w:rsidRDefault="00230B3A" w:rsidP="00230B3A">
            <w:r>
              <w:t>{employment_5_job_title}</w:t>
            </w:r>
          </w:p>
        </w:tc>
      </w:tr>
      <w:tr w:rsidR="00230B3A" w:rsidRPr="00912D73" w14:paraId="4521BB9F" w14:textId="77777777" w:rsidTr="00FC61E8">
        <w:tc>
          <w:tcPr>
            <w:tcW w:w="3260" w:type="dxa"/>
          </w:tcPr>
          <w:p w14:paraId="1B4F3BB5" w14:textId="27590F56" w:rsidR="00230B3A" w:rsidRPr="00912D73" w:rsidRDefault="00230B3A" w:rsidP="00230B3A">
            <w:r>
              <w:t>{employment_6_company_name} – {employment_6_company_location}</w:t>
            </w:r>
          </w:p>
        </w:tc>
        <w:tc>
          <w:tcPr>
            <w:tcW w:w="1787" w:type="dxa"/>
          </w:tcPr>
          <w:p w14:paraId="49B24141" w14:textId="2F1BAF08" w:rsidR="00230B3A" w:rsidRPr="00912D73" w:rsidRDefault="00230B3A" w:rsidP="00230B3A">
            <w:r>
              <w:t>{employment_6_start_year} – {employment_6_end_year}</w:t>
            </w:r>
          </w:p>
        </w:tc>
        <w:tc>
          <w:tcPr>
            <w:tcW w:w="5159" w:type="dxa"/>
          </w:tcPr>
          <w:p w14:paraId="567E44C9" w14:textId="13135275" w:rsidR="00230B3A" w:rsidRPr="00912D73" w:rsidRDefault="00230B3A" w:rsidP="00230B3A">
            <w:r>
              <w:t>{employment_6_job_title}</w:t>
            </w:r>
          </w:p>
        </w:tc>
      </w:tr>
      <w:tr w:rsidR="00230B3A" w:rsidRPr="00912D73" w14:paraId="571B514E" w14:textId="77777777" w:rsidTr="00FC61E8">
        <w:tc>
          <w:tcPr>
            <w:tcW w:w="3260" w:type="dxa"/>
          </w:tcPr>
          <w:p w14:paraId="60A4ADFF" w14:textId="41B946FA" w:rsidR="00230B3A" w:rsidRPr="00912D73" w:rsidRDefault="00230B3A" w:rsidP="00230B3A">
            <w:r>
              <w:t>{employment_7_company_name} – {employment_7_company_location}</w:t>
            </w:r>
          </w:p>
        </w:tc>
        <w:tc>
          <w:tcPr>
            <w:tcW w:w="1787" w:type="dxa"/>
          </w:tcPr>
          <w:p w14:paraId="28B4093F" w14:textId="40AB9A68" w:rsidR="00230B3A" w:rsidRPr="00912D73" w:rsidRDefault="00230B3A" w:rsidP="00230B3A">
            <w:r>
              <w:t>{employment_7_start_year} – {employment_7_end_year}</w:t>
            </w:r>
          </w:p>
        </w:tc>
        <w:tc>
          <w:tcPr>
            <w:tcW w:w="5159" w:type="dxa"/>
          </w:tcPr>
          <w:p w14:paraId="1DD38829" w14:textId="5C776D6F" w:rsidR="00230B3A" w:rsidRPr="00912D73" w:rsidRDefault="00230B3A" w:rsidP="00230B3A">
            <w:r>
              <w:t>{employment_7_job_title}</w:t>
            </w:r>
          </w:p>
        </w:tc>
      </w:tr>
    </w:tbl>
    <w:p w14:paraId="0962B240" w14:textId="77777777" w:rsidR="00A96994" w:rsidRPr="00912D73" w:rsidRDefault="00A96994" w:rsidP="00C33648"/>
    <w:p w14:paraId="2A5D0822" w14:textId="77777777" w:rsidR="00C13CE2" w:rsidRDefault="00C13CE2" w:rsidP="00C33648">
      <w:pPr>
        <w:rPr>
          <w:lang w:val="en-US"/>
        </w:rPr>
      </w:pPr>
    </w:p>
    <w:p w14:paraId="4E0DD3BF" w14:textId="77777777" w:rsidR="00C33648" w:rsidRDefault="00C33648" w:rsidP="00C33648">
      <w:pPr>
        <w:rPr>
          <w:lang w:val="en-US"/>
        </w:rPr>
      </w:pPr>
    </w:p>
    <w:p w14:paraId="03812699" w14:textId="77777777" w:rsidR="00C33648" w:rsidRPr="00C33648" w:rsidRDefault="00C33648" w:rsidP="00C33648">
      <w:pPr>
        <w:pStyle w:val="Heading2"/>
      </w:pPr>
      <w:r w:rsidRPr="00C33648">
        <w:t>Education / Qualifications</w:t>
      </w:r>
    </w:p>
    <w:p w14:paraId="0CB277C1" w14:textId="124A6655" w:rsidR="00C33648" w:rsidRPr="00912D73" w:rsidRDefault="00230B3A" w:rsidP="00C33648">
      <w:pPr>
        <w:rPr>
          <w:szCs w:val="22"/>
        </w:rPr>
      </w:pPr>
      <w:r>
        <w:rPr>
          <w:szCs w:val="22"/>
        </w:rPr>
        <w:t>{education_1_completion_year}</w:t>
      </w:r>
      <w:r w:rsidR="00C33648" w:rsidRPr="00912D73">
        <w:rPr>
          <w:szCs w:val="22"/>
        </w:rPr>
        <w:tab/>
      </w:r>
      <w:r w:rsidR="00832F8A">
        <w:rPr>
          <w:szCs w:val="22"/>
        </w:rPr>
        <w:tab/>
      </w:r>
      <w:r>
        <w:rPr>
          <w:b/>
          <w:szCs w:val="22"/>
        </w:rPr>
        <w:t>{education_1_qualification_name}</w:t>
      </w:r>
    </w:p>
    <w:p w14:paraId="2904CDF8" w14:textId="7CE60685" w:rsidR="00C33648" w:rsidRPr="00912D73" w:rsidRDefault="00C33648" w:rsidP="00C33648">
      <w:pPr>
        <w:rPr>
          <w:szCs w:val="22"/>
        </w:rPr>
      </w:pPr>
      <w:r w:rsidRPr="00912D73">
        <w:rPr>
          <w:szCs w:val="22"/>
        </w:rPr>
        <w:tab/>
      </w:r>
      <w:r w:rsidR="00BE4817">
        <w:rPr>
          <w:szCs w:val="22"/>
        </w:rPr>
        <w:tab/>
      </w:r>
      <w:r w:rsidR="00230B3A">
        <w:rPr>
          <w:szCs w:val="22"/>
        </w:rPr>
        <w:t>{education_1_institution_name}</w:t>
      </w:r>
    </w:p>
    <w:p w14:paraId="41A41B0A" w14:textId="77777777" w:rsidR="00C33648" w:rsidRDefault="00C33648" w:rsidP="00C33648">
      <w:pPr>
        <w:rPr>
          <w:szCs w:val="22"/>
        </w:rPr>
      </w:pPr>
    </w:p>
    <w:p w14:paraId="2FB7B21A" w14:textId="405F76CD" w:rsidR="00230B3A" w:rsidRPr="00912D73" w:rsidRDefault="00230B3A" w:rsidP="00230B3A">
      <w:pPr>
        <w:rPr>
          <w:szCs w:val="22"/>
        </w:rPr>
      </w:pPr>
      <w:r>
        <w:rPr>
          <w:szCs w:val="22"/>
        </w:rPr>
        <w:t>{education_2_completion_year}</w:t>
      </w:r>
      <w:r w:rsidRPr="00912D73">
        <w:rPr>
          <w:szCs w:val="22"/>
        </w:rPr>
        <w:tab/>
      </w:r>
      <w:r>
        <w:rPr>
          <w:szCs w:val="22"/>
        </w:rPr>
        <w:tab/>
      </w:r>
      <w:r>
        <w:rPr>
          <w:b/>
          <w:szCs w:val="22"/>
        </w:rPr>
        <w:t>{education_2_qualification_name}</w:t>
      </w:r>
    </w:p>
    <w:p w14:paraId="353851C2" w14:textId="6327D5D2" w:rsidR="00230B3A" w:rsidRPr="00912D73" w:rsidRDefault="00230B3A" w:rsidP="00230B3A">
      <w:pPr>
        <w:rPr>
          <w:szCs w:val="22"/>
        </w:rPr>
      </w:pPr>
      <w:r w:rsidRPr="00912D73">
        <w:rPr>
          <w:szCs w:val="22"/>
        </w:rPr>
        <w:tab/>
      </w:r>
      <w:r>
        <w:rPr>
          <w:szCs w:val="22"/>
        </w:rPr>
        <w:tab/>
        <w:t>{education_2_institution_name}</w:t>
      </w:r>
    </w:p>
    <w:p w14:paraId="2C30E33A" w14:textId="77777777" w:rsidR="005B784E" w:rsidRPr="00912D73" w:rsidRDefault="005B784E" w:rsidP="005B784E">
      <w:pPr>
        <w:rPr>
          <w:szCs w:val="22"/>
        </w:rPr>
      </w:pPr>
    </w:p>
    <w:p w14:paraId="46B394F7" w14:textId="6244D40A" w:rsidR="00230B3A" w:rsidRPr="00912D73" w:rsidRDefault="00230B3A" w:rsidP="00230B3A">
      <w:pPr>
        <w:rPr>
          <w:szCs w:val="22"/>
        </w:rPr>
      </w:pPr>
      <w:r>
        <w:rPr>
          <w:szCs w:val="22"/>
        </w:rPr>
        <w:t>{education_3_completion_year}</w:t>
      </w:r>
      <w:r w:rsidRPr="00912D73">
        <w:rPr>
          <w:szCs w:val="22"/>
        </w:rPr>
        <w:tab/>
      </w:r>
      <w:r>
        <w:rPr>
          <w:szCs w:val="22"/>
        </w:rPr>
        <w:tab/>
      </w:r>
      <w:r>
        <w:rPr>
          <w:b/>
          <w:szCs w:val="22"/>
        </w:rPr>
        <w:t>{education_3_qualification_name}</w:t>
      </w:r>
    </w:p>
    <w:p w14:paraId="7266913B" w14:textId="53BDD55C" w:rsidR="00230B3A" w:rsidRPr="00912D73" w:rsidRDefault="00230B3A" w:rsidP="00230B3A">
      <w:pPr>
        <w:rPr>
          <w:szCs w:val="22"/>
        </w:rPr>
      </w:pPr>
      <w:r w:rsidRPr="00912D73">
        <w:rPr>
          <w:szCs w:val="22"/>
        </w:rPr>
        <w:tab/>
      </w:r>
      <w:r>
        <w:rPr>
          <w:szCs w:val="22"/>
        </w:rPr>
        <w:tab/>
        <w:t>{education_3_institution_name}</w:t>
      </w:r>
    </w:p>
    <w:p w14:paraId="661935AD" w14:textId="77777777" w:rsidR="005B784E" w:rsidRPr="00912D73" w:rsidRDefault="005B784E" w:rsidP="00C33648">
      <w:pPr>
        <w:rPr>
          <w:szCs w:val="22"/>
        </w:rPr>
      </w:pPr>
    </w:p>
    <w:p w14:paraId="143F8CB9" w14:textId="429F8684" w:rsidR="00230B3A" w:rsidRPr="00912D73" w:rsidRDefault="00230B3A" w:rsidP="00230B3A">
      <w:pPr>
        <w:rPr>
          <w:szCs w:val="22"/>
        </w:rPr>
      </w:pPr>
      <w:r>
        <w:rPr>
          <w:szCs w:val="22"/>
        </w:rPr>
        <w:t>{education_4_completion_year}</w:t>
      </w:r>
      <w:r w:rsidRPr="00912D73">
        <w:rPr>
          <w:szCs w:val="22"/>
        </w:rPr>
        <w:tab/>
      </w:r>
      <w:r>
        <w:rPr>
          <w:szCs w:val="22"/>
        </w:rPr>
        <w:tab/>
      </w:r>
      <w:r>
        <w:rPr>
          <w:b/>
          <w:szCs w:val="22"/>
        </w:rPr>
        <w:t>{education_4_qualification_name}</w:t>
      </w:r>
    </w:p>
    <w:p w14:paraId="650641CA" w14:textId="02BC24E0" w:rsidR="00230B3A" w:rsidRPr="00912D73" w:rsidRDefault="00230B3A" w:rsidP="00230B3A">
      <w:pPr>
        <w:rPr>
          <w:szCs w:val="22"/>
        </w:rPr>
      </w:pPr>
      <w:r w:rsidRPr="00912D73">
        <w:rPr>
          <w:szCs w:val="22"/>
        </w:rPr>
        <w:tab/>
      </w:r>
      <w:r>
        <w:rPr>
          <w:szCs w:val="22"/>
        </w:rPr>
        <w:tab/>
        <w:t>{education_4_institution_name}</w:t>
      </w:r>
    </w:p>
    <w:p w14:paraId="4FAE22A0" w14:textId="77777777" w:rsidR="00C33648" w:rsidRDefault="00C33648" w:rsidP="00C33648">
      <w:pPr>
        <w:rPr>
          <w:szCs w:val="22"/>
        </w:rPr>
      </w:pPr>
    </w:p>
    <w:p w14:paraId="14DF4DC4" w14:textId="5CAA4DB2" w:rsidR="00230B3A" w:rsidRPr="00912D73" w:rsidRDefault="00230B3A" w:rsidP="00230B3A">
      <w:pPr>
        <w:rPr>
          <w:szCs w:val="22"/>
        </w:rPr>
      </w:pPr>
      <w:r>
        <w:rPr>
          <w:szCs w:val="22"/>
        </w:rPr>
        <w:t>{education_5_completion_year}</w:t>
      </w:r>
      <w:r w:rsidRPr="00912D73">
        <w:rPr>
          <w:szCs w:val="22"/>
        </w:rPr>
        <w:tab/>
      </w:r>
      <w:r>
        <w:rPr>
          <w:szCs w:val="22"/>
        </w:rPr>
        <w:tab/>
      </w:r>
      <w:r>
        <w:rPr>
          <w:b/>
          <w:szCs w:val="22"/>
        </w:rPr>
        <w:t>{education_5_qualification_name}</w:t>
      </w:r>
    </w:p>
    <w:p w14:paraId="55B72707" w14:textId="472B7B4F" w:rsidR="00230B3A" w:rsidRPr="00912D73" w:rsidRDefault="00230B3A" w:rsidP="00230B3A">
      <w:pPr>
        <w:rPr>
          <w:szCs w:val="22"/>
        </w:rPr>
      </w:pPr>
      <w:r w:rsidRPr="00912D73">
        <w:rPr>
          <w:szCs w:val="22"/>
        </w:rPr>
        <w:tab/>
      </w:r>
      <w:r>
        <w:rPr>
          <w:szCs w:val="22"/>
        </w:rPr>
        <w:tab/>
        <w:t>{education_5_institution_name}</w:t>
      </w:r>
    </w:p>
    <w:p w14:paraId="7B1B0960" w14:textId="77777777" w:rsidR="005B784E" w:rsidRPr="00912D73" w:rsidRDefault="005B784E" w:rsidP="00C33648">
      <w:pPr>
        <w:rPr>
          <w:szCs w:val="22"/>
        </w:rPr>
      </w:pPr>
    </w:p>
    <w:p w14:paraId="667345B7" w14:textId="77777777" w:rsidR="00C33648" w:rsidRPr="00912D73" w:rsidRDefault="00C33648" w:rsidP="00C33648">
      <w:pPr>
        <w:rPr>
          <w:szCs w:val="22"/>
        </w:rPr>
      </w:pPr>
    </w:p>
    <w:p w14:paraId="6F466567" w14:textId="77777777" w:rsidR="00C33648" w:rsidRPr="00912D73" w:rsidRDefault="00C33648" w:rsidP="00C33648">
      <w:pPr>
        <w:pStyle w:val="Heading2"/>
      </w:pPr>
      <w:r w:rsidRPr="00912D73">
        <w:t xml:space="preserve">Professional </w:t>
      </w:r>
      <w:r>
        <w:t>M</w:t>
      </w:r>
      <w:r w:rsidRPr="00912D73">
        <w:t>emberships</w:t>
      </w:r>
    </w:p>
    <w:p w14:paraId="7AAD1E25" w14:textId="629D6E19" w:rsidR="00C33648" w:rsidRPr="00912D73" w:rsidRDefault="005B784E" w:rsidP="00C33648">
      <w:pPr>
        <w:rPr>
          <w:szCs w:val="22"/>
        </w:rPr>
      </w:pPr>
      <w:r>
        <w:rPr>
          <w:szCs w:val="22"/>
        </w:rPr>
        <w:t>{p</w:t>
      </w:r>
      <w:r w:rsidR="005B41EC">
        <w:rPr>
          <w:szCs w:val="22"/>
        </w:rPr>
        <w:t>rofessional_membership_1</w:t>
      </w:r>
      <w:r>
        <w:rPr>
          <w:szCs w:val="22"/>
        </w:rPr>
        <w:t>}</w:t>
      </w:r>
    </w:p>
    <w:p w14:paraId="5E6A69DA" w14:textId="77777777" w:rsidR="00C33648" w:rsidRDefault="00C33648" w:rsidP="00C33648">
      <w:pPr>
        <w:rPr>
          <w:szCs w:val="22"/>
        </w:rPr>
      </w:pPr>
    </w:p>
    <w:p w14:paraId="236D24D1" w14:textId="7E8F5239" w:rsidR="005B41EC" w:rsidRPr="00912D73" w:rsidRDefault="005B41EC" w:rsidP="005B41EC">
      <w:pPr>
        <w:rPr>
          <w:szCs w:val="22"/>
        </w:rPr>
      </w:pPr>
      <w:r>
        <w:rPr>
          <w:szCs w:val="22"/>
        </w:rPr>
        <w:t>{professional_membership_2}</w:t>
      </w:r>
    </w:p>
    <w:p w14:paraId="1B63FFAC" w14:textId="77777777" w:rsidR="005B784E" w:rsidRDefault="005B784E" w:rsidP="00C33648">
      <w:pPr>
        <w:rPr>
          <w:szCs w:val="22"/>
        </w:rPr>
      </w:pPr>
    </w:p>
    <w:p w14:paraId="7E377B7E" w14:textId="0C9F8FCA" w:rsidR="005B41EC" w:rsidRPr="00912D73" w:rsidRDefault="005B41EC" w:rsidP="005B41EC">
      <w:pPr>
        <w:rPr>
          <w:szCs w:val="22"/>
        </w:rPr>
      </w:pPr>
      <w:r>
        <w:rPr>
          <w:szCs w:val="22"/>
        </w:rPr>
        <w:t>{professional_membership_3}</w:t>
      </w:r>
    </w:p>
    <w:p w14:paraId="5B00E35D" w14:textId="77777777" w:rsidR="005B784E" w:rsidRDefault="005B784E" w:rsidP="005B784E">
      <w:pPr>
        <w:rPr>
          <w:szCs w:val="22"/>
        </w:rPr>
      </w:pPr>
    </w:p>
    <w:p w14:paraId="31898969" w14:textId="41040DA3" w:rsidR="005B41EC" w:rsidRPr="00912D73" w:rsidRDefault="005B41EC" w:rsidP="005B41EC">
      <w:pPr>
        <w:rPr>
          <w:szCs w:val="22"/>
        </w:rPr>
      </w:pPr>
      <w:r>
        <w:rPr>
          <w:szCs w:val="22"/>
        </w:rPr>
        <w:t>{professional_membership_4}</w:t>
      </w:r>
    </w:p>
    <w:p w14:paraId="12826356" w14:textId="77777777" w:rsidR="005B784E" w:rsidRDefault="005B784E" w:rsidP="005B784E">
      <w:pPr>
        <w:rPr>
          <w:szCs w:val="22"/>
        </w:rPr>
      </w:pPr>
    </w:p>
    <w:p w14:paraId="046945B5" w14:textId="0ECD1A7E" w:rsidR="00EA57C6" w:rsidRDefault="005B41EC" w:rsidP="005B41EC">
      <w:pPr>
        <w:rPr>
          <w:szCs w:val="22"/>
        </w:rPr>
      </w:pPr>
      <w:r>
        <w:rPr>
          <w:szCs w:val="22"/>
        </w:rPr>
        <w:t>{professional_membership_5}</w:t>
      </w:r>
    </w:p>
    <w:p w14:paraId="6D7E15A2" w14:textId="77777777" w:rsidR="00EA57C6" w:rsidRDefault="00EA57C6">
      <w:pPr>
        <w:spacing w:before="120" w:after="180"/>
        <w:rPr>
          <w:szCs w:val="22"/>
        </w:rPr>
      </w:pPr>
      <w:r>
        <w:rPr>
          <w:szCs w:val="22"/>
        </w:rPr>
        <w:br w:type="page"/>
      </w:r>
    </w:p>
    <w:p w14:paraId="3B0375DB" w14:textId="77777777" w:rsidR="005B41EC" w:rsidRPr="00912D73" w:rsidRDefault="005B41EC" w:rsidP="005B41EC">
      <w:pPr>
        <w:rPr>
          <w:szCs w:val="22"/>
        </w:rPr>
      </w:pPr>
    </w:p>
    <w:p w14:paraId="5A094B3B" w14:textId="3E630EE1" w:rsidR="00C33648" w:rsidRPr="00912D73" w:rsidRDefault="00734C2D" w:rsidP="00C33648">
      <w:pPr>
        <w:pStyle w:val="Heading2"/>
      </w:pPr>
      <w:r>
        <w:t>Executive Summary</w:t>
      </w:r>
    </w:p>
    <w:p w14:paraId="5D7A9E99" w14:textId="2C3C36B2" w:rsidR="00C33648" w:rsidRPr="00C33648" w:rsidRDefault="00E22E06" w:rsidP="00C33648">
      <w:pPr>
        <w:rPr>
          <w:i/>
          <w:color w:val="F97012" w:themeColor="text2"/>
          <w:szCs w:val="22"/>
        </w:rPr>
      </w:pPr>
      <w:r>
        <w:rPr>
          <w:i/>
          <w:color w:val="F97012" w:themeColor="text2"/>
          <w:szCs w:val="22"/>
        </w:rPr>
        <w:t>{</w:t>
      </w:r>
      <w:r w:rsidR="009873CA">
        <w:rPr>
          <w:i/>
          <w:color w:val="F97012" w:themeColor="text2"/>
          <w:szCs w:val="22"/>
        </w:rPr>
        <w:t>candidate_executive_summary</w:t>
      </w:r>
      <w:r>
        <w:rPr>
          <w:i/>
          <w:color w:val="F97012" w:themeColor="text2"/>
          <w:szCs w:val="22"/>
        </w:rPr>
        <w:t>}</w:t>
      </w:r>
    </w:p>
    <w:p w14:paraId="44232A5A" w14:textId="77777777" w:rsidR="00C33648" w:rsidRPr="00912D73" w:rsidRDefault="00C33648" w:rsidP="00C33648"/>
    <w:p w14:paraId="141C8AAD" w14:textId="77777777" w:rsidR="00C33648" w:rsidRPr="00912D73" w:rsidRDefault="00C33648" w:rsidP="00C33648"/>
    <w:p w14:paraId="2600C95E" w14:textId="77777777" w:rsidR="00C33648" w:rsidRPr="00912D73" w:rsidRDefault="00C33648" w:rsidP="00C33648"/>
    <w:p w14:paraId="0739EFAC" w14:textId="77777777" w:rsidR="00C33648" w:rsidRPr="00912D73" w:rsidRDefault="00C33648" w:rsidP="00C33648"/>
    <w:p w14:paraId="54AC48C3" w14:textId="77777777" w:rsidR="00C33648" w:rsidRPr="00912D73" w:rsidRDefault="00C33648" w:rsidP="00C33648">
      <w:r w:rsidRPr="00912D73">
        <w:br w:type="page"/>
      </w:r>
    </w:p>
    <w:p w14:paraId="70705247" w14:textId="77777777" w:rsidR="00C33648" w:rsidRPr="00C33648" w:rsidRDefault="00C33648" w:rsidP="0082036D">
      <w:pPr>
        <w:pStyle w:val="Heading2"/>
      </w:pPr>
      <w:r w:rsidRPr="00C33648">
        <w:lastRenderedPageBreak/>
        <w:t>Employment History</w:t>
      </w:r>
    </w:p>
    <w:tbl>
      <w:tblPr>
        <w:tblStyle w:val="OmeraTablestyleCVTable0"/>
        <w:tblW w:w="0" w:type="auto"/>
        <w:tblLook w:val="04A0" w:firstRow="1" w:lastRow="0" w:firstColumn="1" w:lastColumn="0" w:noHBand="0" w:noVBand="1"/>
      </w:tblPr>
      <w:tblGrid>
        <w:gridCol w:w="1276"/>
        <w:gridCol w:w="8777"/>
      </w:tblGrid>
      <w:tr w:rsidR="003C469B" w:rsidRPr="003C469B" w14:paraId="4A89E0BE" w14:textId="77777777" w:rsidTr="000C03BC">
        <w:tc>
          <w:tcPr>
            <w:tcW w:w="1276" w:type="dxa"/>
          </w:tcPr>
          <w:p w14:paraId="20116E26" w14:textId="77777777" w:rsidR="003C469B" w:rsidRPr="003C469B" w:rsidRDefault="003C469B" w:rsidP="003C469B">
            <w:pPr>
              <w:spacing w:before="40"/>
              <w:contextualSpacing/>
              <w:outlineLvl w:val="6"/>
              <w:rPr>
                <w:color w:val="F97012" w:themeColor="text2"/>
                <w:sz w:val="18"/>
                <w:lang w:val="en-US"/>
              </w:rPr>
            </w:pPr>
            <w:r w:rsidRPr="003C469B">
              <w:rPr>
                <w:color w:val="F97012" w:themeColor="text2"/>
                <w:sz w:val="18"/>
                <w:lang w:val="en-US"/>
              </w:rPr>
              <w:t>Employer</w:t>
            </w:r>
          </w:p>
        </w:tc>
        <w:tc>
          <w:tcPr>
            <w:tcW w:w="8777" w:type="dxa"/>
            <w:vAlign w:val="center"/>
          </w:tcPr>
          <w:p w14:paraId="57BB6120" w14:textId="3926BDD6" w:rsidR="003C469B" w:rsidRPr="003C469B" w:rsidRDefault="00230B3A" w:rsidP="003C469B">
            <w:pPr>
              <w:rPr>
                <w:rFonts w:ascii="Trade Gothic Next" w:hAnsi="Trade Gothic Next" w:cs="Times New Roman"/>
                <w:b/>
                <w:bCs/>
                <w:color w:val="auto"/>
              </w:rPr>
            </w:pPr>
            <w:r>
              <w:rPr>
                <w:rFonts w:ascii="Trade Gothic Next" w:hAnsi="Trade Gothic Next"/>
                <w:b/>
                <w:bCs/>
                <w:sz w:val="22"/>
                <w:szCs w:val="22"/>
              </w:rPr>
              <w:t>{employment_1_company_name}</w:t>
            </w:r>
            <w:r w:rsidR="003C469B" w:rsidRPr="003C469B">
              <w:rPr>
                <w:rFonts w:ascii="Trade Gothic Next" w:hAnsi="Trade Gothic Next"/>
                <w:b/>
                <w:bCs/>
                <w:color w:val="auto"/>
              </w:rPr>
              <w:t xml:space="preserve"> </w:t>
            </w:r>
            <w:r w:rsidR="003C469B" w:rsidRPr="003C469B">
              <w:rPr>
                <w:rFonts w:ascii="Trade Gothic Next" w:hAnsi="Trade Gothic Next"/>
                <w:b/>
                <w:bCs/>
                <w:color w:val="auto"/>
                <w:sz w:val="16"/>
                <w:szCs w:val="16"/>
              </w:rPr>
              <w:t xml:space="preserve">– </w:t>
            </w:r>
            <w:r>
              <w:rPr>
                <w:rFonts w:ascii="Trade Gothic Next" w:hAnsi="Trade Gothic Next"/>
                <w:b/>
                <w:bCs/>
                <w:color w:val="auto"/>
                <w:sz w:val="16"/>
                <w:szCs w:val="16"/>
              </w:rPr>
              <w:t>{employment_1_location}</w:t>
            </w:r>
            <w:r w:rsidR="003C469B" w:rsidRPr="003C469B">
              <w:rPr>
                <w:rFonts w:ascii="Trade Gothic Next" w:hAnsi="Trade Gothic Next"/>
                <w:b/>
                <w:bCs/>
                <w:color w:val="auto"/>
                <w:sz w:val="16"/>
                <w:szCs w:val="16"/>
              </w:rPr>
              <w:t xml:space="preserve"> </w:t>
            </w:r>
          </w:p>
        </w:tc>
      </w:tr>
      <w:tr w:rsidR="003C469B" w:rsidRPr="003C469B" w14:paraId="74056B42" w14:textId="77777777" w:rsidTr="000C03BC">
        <w:tc>
          <w:tcPr>
            <w:tcW w:w="1276" w:type="dxa"/>
          </w:tcPr>
          <w:p w14:paraId="267FA3E1" w14:textId="77777777" w:rsidR="003C469B" w:rsidRPr="003C469B" w:rsidRDefault="003C469B" w:rsidP="003C469B">
            <w:pPr>
              <w:spacing w:before="40"/>
              <w:contextualSpacing/>
              <w:outlineLvl w:val="6"/>
              <w:rPr>
                <w:color w:val="F97012" w:themeColor="text2"/>
                <w:sz w:val="18"/>
                <w:lang w:val="en-US"/>
              </w:rPr>
            </w:pPr>
            <w:r w:rsidRPr="003C469B">
              <w:rPr>
                <w:color w:val="F97012" w:themeColor="text2"/>
                <w:sz w:val="18"/>
                <w:lang w:val="en-US"/>
              </w:rPr>
              <w:t>Period</w:t>
            </w:r>
          </w:p>
        </w:tc>
        <w:tc>
          <w:tcPr>
            <w:tcW w:w="8777" w:type="dxa"/>
            <w:vAlign w:val="center"/>
          </w:tcPr>
          <w:p w14:paraId="09BEB3D3" w14:textId="2D5D5D4F" w:rsidR="003C469B" w:rsidRPr="003C469B" w:rsidRDefault="00230B3A" w:rsidP="003C469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{employment_1_date_range_full}</w:t>
            </w:r>
          </w:p>
        </w:tc>
      </w:tr>
      <w:tr w:rsidR="003C469B" w:rsidRPr="003C469B" w14:paraId="68409250" w14:textId="77777777" w:rsidTr="000C03BC">
        <w:trPr>
          <w:trHeight w:val="44"/>
        </w:trPr>
        <w:tc>
          <w:tcPr>
            <w:tcW w:w="1276" w:type="dxa"/>
          </w:tcPr>
          <w:p w14:paraId="0EF0B95E" w14:textId="77777777" w:rsidR="003C469B" w:rsidRPr="003C469B" w:rsidRDefault="003C469B" w:rsidP="003C469B">
            <w:pPr>
              <w:spacing w:before="40"/>
              <w:contextualSpacing/>
              <w:outlineLvl w:val="6"/>
              <w:rPr>
                <w:color w:val="F97012" w:themeColor="text2"/>
                <w:sz w:val="18"/>
                <w:lang w:val="en-US"/>
              </w:rPr>
            </w:pPr>
            <w:r w:rsidRPr="003C469B">
              <w:rPr>
                <w:color w:val="F97012" w:themeColor="text2"/>
                <w:sz w:val="18"/>
                <w:lang w:val="en-US"/>
              </w:rPr>
              <w:t>Position</w:t>
            </w:r>
          </w:p>
        </w:tc>
        <w:tc>
          <w:tcPr>
            <w:tcW w:w="8777" w:type="dxa"/>
            <w:vAlign w:val="center"/>
          </w:tcPr>
          <w:p w14:paraId="4403FE53" w14:textId="35EA79CD" w:rsidR="003C469B" w:rsidRPr="003C469B" w:rsidRDefault="00230B3A" w:rsidP="003C469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{employment_1_job_title}</w:t>
            </w:r>
          </w:p>
        </w:tc>
      </w:tr>
    </w:tbl>
    <w:p w14:paraId="19DCF3EB" w14:textId="7F4F6BA9" w:rsidR="00C33648" w:rsidRDefault="00C33648" w:rsidP="0082036D">
      <w:pPr>
        <w:rPr>
          <w:lang w:val="en-US"/>
        </w:rPr>
      </w:pPr>
    </w:p>
    <w:p w14:paraId="4A630680" w14:textId="2BCEC1B8" w:rsidR="00230B3A" w:rsidRPr="00C33648" w:rsidRDefault="00230B3A" w:rsidP="0082036D">
      <w:pPr>
        <w:rPr>
          <w:lang w:val="en-US"/>
        </w:rPr>
      </w:pPr>
      <w:r>
        <w:rPr>
          <w:lang w:val="en-US"/>
        </w:rPr>
        <w:t>{employment_1_role_overview}</w:t>
      </w:r>
    </w:p>
    <w:p w14:paraId="4C8631D9" w14:textId="77777777" w:rsidR="00C33648" w:rsidRPr="00C33648" w:rsidRDefault="00C33648" w:rsidP="007737CD"/>
    <w:p w14:paraId="53332381" w14:textId="77777777" w:rsidR="00F447C3" w:rsidRPr="00C33648" w:rsidRDefault="00F447C3" w:rsidP="00F447C3">
      <w:pPr>
        <w:pStyle w:val="Heading7CVs"/>
      </w:pPr>
      <w:r w:rsidRPr="00C33648">
        <w:t xml:space="preserve">Responsibilities </w:t>
      </w:r>
    </w:p>
    <w:p w14:paraId="6BE5E540" w14:textId="55FC386C" w:rsidR="00F447C3" w:rsidRDefault="00E22E06" w:rsidP="00F447C3">
      <w:pPr>
        <w:pStyle w:val="ListBullet"/>
        <w:rPr>
          <w:lang w:val="en-US"/>
        </w:rPr>
      </w:pPr>
      <w:r>
        <w:rPr>
          <w:lang w:val="en-US"/>
        </w:rPr>
        <w:t>{</w:t>
      </w:r>
      <w:r w:rsidR="005B41EC">
        <w:rPr>
          <w:lang w:val="en-US"/>
        </w:rPr>
        <w:t>employment_1_responsibility_primary</w:t>
      </w:r>
      <w:r>
        <w:rPr>
          <w:lang w:val="en-US"/>
        </w:rPr>
        <w:t>}</w:t>
      </w:r>
    </w:p>
    <w:p w14:paraId="1BD60298" w14:textId="1815BA9E" w:rsidR="005B784E" w:rsidRPr="005B784E" w:rsidRDefault="005B784E" w:rsidP="005B784E">
      <w:pPr>
        <w:pStyle w:val="ListBullet"/>
        <w:rPr>
          <w:lang w:val="en-US"/>
        </w:rPr>
      </w:pPr>
      <w:r>
        <w:rPr>
          <w:lang w:val="en-US"/>
        </w:rPr>
        <w:t>{</w:t>
      </w:r>
      <w:r w:rsidR="005B41EC">
        <w:rPr>
          <w:lang w:val="en-US"/>
        </w:rPr>
        <w:t>employment_1_responsibility_secondary</w:t>
      </w:r>
      <w:r>
        <w:rPr>
          <w:lang w:val="en-US"/>
        </w:rPr>
        <w:t>}</w:t>
      </w:r>
    </w:p>
    <w:p w14:paraId="6D98BCD6" w14:textId="77777777" w:rsidR="00F447C3" w:rsidRPr="00C33648" w:rsidRDefault="00F447C3" w:rsidP="00F447C3"/>
    <w:p w14:paraId="17914FDC" w14:textId="77777777" w:rsidR="00F447C3" w:rsidRPr="00C33648" w:rsidRDefault="00F447C3" w:rsidP="00F447C3">
      <w:pPr>
        <w:pStyle w:val="Heading7CVs"/>
      </w:pPr>
      <w:r w:rsidRPr="00C33648">
        <w:t>Achievements</w:t>
      </w:r>
    </w:p>
    <w:p w14:paraId="3C9A9924" w14:textId="085E37F0" w:rsidR="00C33648" w:rsidRDefault="00E22E06" w:rsidP="00252CBB">
      <w:pPr>
        <w:pStyle w:val="ListBullet"/>
        <w:rPr>
          <w:lang w:val="en-US"/>
        </w:rPr>
      </w:pPr>
      <w:r>
        <w:rPr>
          <w:lang w:val="en-US"/>
        </w:rPr>
        <w:t>{</w:t>
      </w:r>
      <w:r w:rsidR="005B41EC">
        <w:rPr>
          <w:lang w:val="en-US"/>
        </w:rPr>
        <w:t>employment_1_achievement_primary</w:t>
      </w:r>
      <w:r>
        <w:rPr>
          <w:lang w:val="en-US"/>
        </w:rPr>
        <w:t>}</w:t>
      </w:r>
    </w:p>
    <w:p w14:paraId="7B71A9FF" w14:textId="3DCCE88E" w:rsidR="005B784E" w:rsidRPr="005B784E" w:rsidRDefault="005B784E" w:rsidP="005B784E">
      <w:pPr>
        <w:pStyle w:val="ListBullet"/>
        <w:rPr>
          <w:lang w:val="en-US"/>
        </w:rPr>
      </w:pPr>
      <w:r>
        <w:rPr>
          <w:lang w:val="en-US"/>
        </w:rPr>
        <w:t>{</w:t>
      </w:r>
      <w:r w:rsidR="005B41EC">
        <w:rPr>
          <w:lang w:val="en-US"/>
        </w:rPr>
        <w:t>employment_1_achievement_secondary</w:t>
      </w:r>
      <w:r>
        <w:rPr>
          <w:lang w:val="en-US"/>
        </w:rPr>
        <w:t>}</w:t>
      </w:r>
    </w:p>
    <w:p w14:paraId="738193DF" w14:textId="77777777" w:rsidR="005B784E" w:rsidRDefault="005B784E" w:rsidP="005B784E">
      <w:pPr>
        <w:pStyle w:val="ListBullet"/>
        <w:numPr>
          <w:ilvl w:val="0"/>
          <w:numId w:val="0"/>
        </w:numPr>
        <w:ind w:left="284" w:hanging="284"/>
        <w:rPr>
          <w:lang w:val="en-US"/>
        </w:rPr>
      </w:pPr>
    </w:p>
    <w:tbl>
      <w:tblPr>
        <w:tblStyle w:val="OmeraTablestyleCVTable0"/>
        <w:tblW w:w="0" w:type="auto"/>
        <w:tblLook w:val="04A0" w:firstRow="1" w:lastRow="0" w:firstColumn="1" w:lastColumn="0" w:noHBand="0" w:noVBand="1"/>
      </w:tblPr>
      <w:tblGrid>
        <w:gridCol w:w="1276"/>
        <w:gridCol w:w="8777"/>
      </w:tblGrid>
      <w:tr w:rsidR="00230B3A" w:rsidRPr="003C469B" w14:paraId="19B4198C" w14:textId="77777777" w:rsidTr="00E717DB">
        <w:tc>
          <w:tcPr>
            <w:tcW w:w="1276" w:type="dxa"/>
          </w:tcPr>
          <w:p w14:paraId="765E8793" w14:textId="77777777" w:rsidR="00230B3A" w:rsidRPr="003C469B" w:rsidRDefault="00230B3A" w:rsidP="00E717DB">
            <w:pPr>
              <w:spacing w:before="40"/>
              <w:contextualSpacing/>
              <w:outlineLvl w:val="6"/>
              <w:rPr>
                <w:color w:val="F97012" w:themeColor="text2"/>
                <w:sz w:val="18"/>
                <w:lang w:val="en-US"/>
              </w:rPr>
            </w:pPr>
            <w:r w:rsidRPr="003C469B">
              <w:rPr>
                <w:color w:val="F97012" w:themeColor="text2"/>
                <w:sz w:val="18"/>
                <w:lang w:val="en-US"/>
              </w:rPr>
              <w:t>Employer</w:t>
            </w:r>
          </w:p>
        </w:tc>
        <w:tc>
          <w:tcPr>
            <w:tcW w:w="8777" w:type="dxa"/>
            <w:vAlign w:val="center"/>
          </w:tcPr>
          <w:p w14:paraId="2383FE00" w14:textId="3A85415B" w:rsidR="00230B3A" w:rsidRPr="003C469B" w:rsidRDefault="00230B3A" w:rsidP="00E717DB">
            <w:pPr>
              <w:rPr>
                <w:rFonts w:ascii="Trade Gothic Next" w:hAnsi="Trade Gothic Next" w:cs="Times New Roman"/>
                <w:b/>
                <w:bCs/>
                <w:color w:val="auto"/>
              </w:rPr>
            </w:pPr>
            <w:r>
              <w:rPr>
                <w:rFonts w:ascii="Trade Gothic Next" w:hAnsi="Trade Gothic Next"/>
                <w:b/>
                <w:bCs/>
                <w:sz w:val="22"/>
                <w:szCs w:val="22"/>
              </w:rPr>
              <w:t>{employment_2_company_name}</w:t>
            </w:r>
            <w:r w:rsidRPr="003C469B">
              <w:rPr>
                <w:rFonts w:ascii="Trade Gothic Next" w:hAnsi="Trade Gothic Next"/>
                <w:b/>
                <w:bCs/>
                <w:color w:val="auto"/>
              </w:rPr>
              <w:t xml:space="preserve"> </w:t>
            </w:r>
            <w:r w:rsidRPr="003C469B">
              <w:rPr>
                <w:rFonts w:ascii="Trade Gothic Next" w:hAnsi="Trade Gothic Next"/>
                <w:b/>
                <w:bCs/>
                <w:color w:val="auto"/>
                <w:sz w:val="16"/>
                <w:szCs w:val="16"/>
              </w:rPr>
              <w:t xml:space="preserve">– </w:t>
            </w:r>
            <w:r>
              <w:rPr>
                <w:rFonts w:ascii="Trade Gothic Next" w:hAnsi="Trade Gothic Next"/>
                <w:b/>
                <w:bCs/>
                <w:color w:val="auto"/>
                <w:sz w:val="16"/>
                <w:szCs w:val="16"/>
              </w:rPr>
              <w:t>{employment_2_location}</w:t>
            </w:r>
            <w:r w:rsidRPr="003C469B">
              <w:rPr>
                <w:rFonts w:ascii="Trade Gothic Next" w:hAnsi="Trade Gothic Next"/>
                <w:b/>
                <w:bCs/>
                <w:color w:val="auto"/>
                <w:sz w:val="16"/>
                <w:szCs w:val="16"/>
              </w:rPr>
              <w:t xml:space="preserve"> </w:t>
            </w:r>
          </w:p>
        </w:tc>
      </w:tr>
      <w:tr w:rsidR="00230B3A" w:rsidRPr="003C469B" w14:paraId="4CBC81C4" w14:textId="77777777" w:rsidTr="00E717DB">
        <w:tc>
          <w:tcPr>
            <w:tcW w:w="1276" w:type="dxa"/>
          </w:tcPr>
          <w:p w14:paraId="2D44D7A4" w14:textId="77777777" w:rsidR="00230B3A" w:rsidRPr="003C469B" w:rsidRDefault="00230B3A" w:rsidP="00E717DB">
            <w:pPr>
              <w:spacing w:before="40"/>
              <w:contextualSpacing/>
              <w:outlineLvl w:val="6"/>
              <w:rPr>
                <w:color w:val="F97012" w:themeColor="text2"/>
                <w:sz w:val="18"/>
                <w:lang w:val="en-US"/>
              </w:rPr>
            </w:pPr>
            <w:r w:rsidRPr="003C469B">
              <w:rPr>
                <w:color w:val="F97012" w:themeColor="text2"/>
                <w:sz w:val="18"/>
                <w:lang w:val="en-US"/>
              </w:rPr>
              <w:t>Period</w:t>
            </w:r>
          </w:p>
        </w:tc>
        <w:tc>
          <w:tcPr>
            <w:tcW w:w="8777" w:type="dxa"/>
            <w:vAlign w:val="center"/>
          </w:tcPr>
          <w:p w14:paraId="451188DE" w14:textId="3119092A" w:rsidR="00230B3A" w:rsidRPr="003C469B" w:rsidRDefault="00230B3A"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{employment_2_date_range_full}</w:t>
            </w:r>
          </w:p>
        </w:tc>
      </w:tr>
      <w:tr w:rsidR="00230B3A" w:rsidRPr="003C469B" w14:paraId="042CC76C" w14:textId="77777777" w:rsidTr="00E717DB">
        <w:trPr>
          <w:trHeight w:val="44"/>
        </w:trPr>
        <w:tc>
          <w:tcPr>
            <w:tcW w:w="1276" w:type="dxa"/>
          </w:tcPr>
          <w:p w14:paraId="76CB233A" w14:textId="77777777" w:rsidR="00230B3A" w:rsidRPr="003C469B" w:rsidRDefault="00230B3A" w:rsidP="00E717DB">
            <w:pPr>
              <w:spacing w:before="40"/>
              <w:contextualSpacing/>
              <w:outlineLvl w:val="6"/>
              <w:rPr>
                <w:color w:val="F97012" w:themeColor="text2"/>
                <w:sz w:val="18"/>
                <w:lang w:val="en-US"/>
              </w:rPr>
            </w:pPr>
            <w:r w:rsidRPr="003C469B">
              <w:rPr>
                <w:color w:val="F97012" w:themeColor="text2"/>
                <w:sz w:val="18"/>
                <w:lang w:val="en-US"/>
              </w:rPr>
              <w:t>Position</w:t>
            </w:r>
          </w:p>
        </w:tc>
        <w:tc>
          <w:tcPr>
            <w:tcW w:w="8777" w:type="dxa"/>
            <w:vAlign w:val="center"/>
          </w:tcPr>
          <w:p w14:paraId="6A135EE8" w14:textId="05D069C7" w:rsidR="00230B3A" w:rsidRPr="003C469B" w:rsidRDefault="00230B3A"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{employment_2_job_title}</w:t>
            </w:r>
          </w:p>
        </w:tc>
      </w:tr>
    </w:tbl>
    <w:p w14:paraId="44EB253E" w14:textId="77777777" w:rsidR="00230B3A" w:rsidRDefault="00230B3A" w:rsidP="00230B3A">
      <w:pPr>
        <w:rPr>
          <w:lang w:val="en-US"/>
        </w:rPr>
      </w:pPr>
    </w:p>
    <w:p w14:paraId="0C009F68" w14:textId="0F231200" w:rsidR="00230B3A" w:rsidRPr="00C33648" w:rsidRDefault="00230B3A" w:rsidP="00230B3A">
      <w:pPr>
        <w:rPr>
          <w:lang w:val="en-US"/>
        </w:rPr>
      </w:pPr>
      <w:r>
        <w:rPr>
          <w:lang w:val="en-US"/>
        </w:rPr>
        <w:t>{employment_2_role_overview}</w:t>
      </w:r>
    </w:p>
    <w:p w14:paraId="0EF01121" w14:textId="77777777" w:rsidR="00230B3A" w:rsidRPr="00C33648" w:rsidRDefault="00230B3A" w:rsidP="00230B3A"/>
    <w:p w14:paraId="2ACDE93E" w14:textId="77777777" w:rsidR="00230B3A" w:rsidRPr="00C33648" w:rsidRDefault="00230B3A" w:rsidP="00230B3A">
      <w:pPr>
        <w:pStyle w:val="Heading7CVs"/>
      </w:pPr>
      <w:r w:rsidRPr="00C33648">
        <w:t xml:space="preserve">Responsibilities </w:t>
      </w:r>
    </w:p>
    <w:p w14:paraId="3879C997" w14:textId="05F904CE" w:rsidR="00230B3A" w:rsidRDefault="00230B3A" w:rsidP="00230B3A">
      <w:pPr>
        <w:pStyle w:val="ListBullet"/>
        <w:rPr>
          <w:lang w:val="en-US"/>
        </w:rPr>
      </w:pPr>
      <w:r>
        <w:rPr>
          <w:lang w:val="en-US"/>
        </w:rPr>
        <w:t>{employment_2_responsibility_primary}</w:t>
      </w:r>
    </w:p>
    <w:p w14:paraId="33376612" w14:textId="78E55C24" w:rsidR="00230B3A" w:rsidRPr="005B784E" w:rsidRDefault="00230B3A" w:rsidP="00230B3A">
      <w:pPr>
        <w:pStyle w:val="ListBullet"/>
        <w:rPr>
          <w:lang w:val="en-US"/>
        </w:rPr>
      </w:pPr>
      <w:r>
        <w:rPr>
          <w:lang w:val="en-US"/>
        </w:rPr>
        <w:t>{employment_2_responsibility_secondary}</w:t>
      </w:r>
    </w:p>
    <w:p w14:paraId="6F538D90" w14:textId="77777777" w:rsidR="00230B3A" w:rsidRPr="00C33648" w:rsidRDefault="00230B3A" w:rsidP="00230B3A"/>
    <w:p w14:paraId="736AC306" w14:textId="77777777" w:rsidR="00230B3A" w:rsidRPr="00C33648" w:rsidRDefault="00230B3A" w:rsidP="00230B3A">
      <w:pPr>
        <w:pStyle w:val="Heading7CVs"/>
      </w:pPr>
      <w:r w:rsidRPr="00C33648">
        <w:t>Achievements</w:t>
      </w:r>
    </w:p>
    <w:p w14:paraId="61C8A4CE" w14:textId="104CCE57" w:rsidR="00230B3A" w:rsidRDefault="00230B3A" w:rsidP="00230B3A">
      <w:pPr>
        <w:pStyle w:val="ListBullet"/>
        <w:rPr>
          <w:lang w:val="en-US"/>
        </w:rPr>
      </w:pPr>
      <w:r>
        <w:rPr>
          <w:lang w:val="en-US"/>
        </w:rPr>
        <w:t>{employment_2_achievement_primary}</w:t>
      </w:r>
    </w:p>
    <w:p w14:paraId="696754C4" w14:textId="7606D361" w:rsidR="00230B3A" w:rsidRPr="005B784E" w:rsidRDefault="00230B3A" w:rsidP="00230B3A">
      <w:pPr>
        <w:pStyle w:val="ListBullet"/>
        <w:rPr>
          <w:lang w:val="en-US"/>
        </w:rPr>
      </w:pPr>
      <w:r>
        <w:rPr>
          <w:lang w:val="en-US"/>
        </w:rPr>
        <w:t>{employment_2_achievement_secondary}</w:t>
      </w:r>
    </w:p>
    <w:p w14:paraId="6396567D" w14:textId="77777777" w:rsidR="005B784E" w:rsidRDefault="005B784E" w:rsidP="005B784E">
      <w:pPr>
        <w:pStyle w:val="ListBullet"/>
        <w:numPr>
          <w:ilvl w:val="0"/>
          <w:numId w:val="0"/>
        </w:numPr>
        <w:ind w:left="284" w:hanging="284"/>
        <w:rPr>
          <w:lang w:val="en-US"/>
        </w:rPr>
      </w:pPr>
    </w:p>
    <w:tbl>
      <w:tblPr>
        <w:tblStyle w:val="OmeraTablestyleCVTable0"/>
        <w:tblW w:w="0" w:type="auto"/>
        <w:tblLook w:val="04A0" w:firstRow="1" w:lastRow="0" w:firstColumn="1" w:lastColumn="0" w:noHBand="0" w:noVBand="1"/>
      </w:tblPr>
      <w:tblGrid>
        <w:gridCol w:w="1276"/>
        <w:gridCol w:w="8777"/>
      </w:tblGrid>
      <w:tr w:rsidR="00230B3A" w:rsidRPr="003C469B" w14:paraId="25767AFE" w14:textId="77777777" w:rsidTr="00E717DB">
        <w:tc>
          <w:tcPr>
            <w:tcW w:w="1276" w:type="dxa"/>
          </w:tcPr>
          <w:p w14:paraId="6C9A4497" w14:textId="77777777" w:rsidR="00230B3A" w:rsidRPr="003C469B" w:rsidRDefault="00230B3A" w:rsidP="00E717DB">
            <w:pPr>
              <w:spacing w:before="40"/>
              <w:contextualSpacing/>
              <w:outlineLvl w:val="6"/>
              <w:rPr>
                <w:color w:val="F97012" w:themeColor="text2"/>
                <w:sz w:val="18"/>
                <w:lang w:val="en-US"/>
              </w:rPr>
            </w:pPr>
            <w:r w:rsidRPr="003C469B">
              <w:rPr>
                <w:color w:val="F97012" w:themeColor="text2"/>
                <w:sz w:val="18"/>
                <w:lang w:val="en-US"/>
              </w:rPr>
              <w:t>Employer</w:t>
            </w:r>
          </w:p>
        </w:tc>
        <w:tc>
          <w:tcPr>
            <w:tcW w:w="8777" w:type="dxa"/>
            <w:vAlign w:val="center"/>
          </w:tcPr>
          <w:p w14:paraId="75464FF6" w14:textId="64344F09" w:rsidR="00230B3A" w:rsidRPr="003C469B" w:rsidRDefault="00230B3A" w:rsidP="00E717DB">
            <w:pPr>
              <w:rPr>
                <w:rFonts w:ascii="Trade Gothic Next" w:hAnsi="Trade Gothic Next" w:cs="Times New Roman"/>
                <w:b/>
                <w:bCs/>
                <w:color w:val="auto"/>
              </w:rPr>
            </w:pPr>
            <w:r>
              <w:rPr>
                <w:rFonts w:ascii="Trade Gothic Next" w:hAnsi="Trade Gothic Next"/>
                <w:b/>
                <w:bCs/>
                <w:sz w:val="22"/>
                <w:szCs w:val="22"/>
              </w:rPr>
              <w:t>{employment_3_company_name}</w:t>
            </w:r>
            <w:r w:rsidRPr="003C469B">
              <w:rPr>
                <w:rFonts w:ascii="Trade Gothic Next" w:hAnsi="Trade Gothic Next"/>
                <w:b/>
                <w:bCs/>
                <w:color w:val="auto"/>
              </w:rPr>
              <w:t xml:space="preserve"> </w:t>
            </w:r>
            <w:r w:rsidRPr="003C469B">
              <w:rPr>
                <w:rFonts w:ascii="Trade Gothic Next" w:hAnsi="Trade Gothic Next"/>
                <w:b/>
                <w:bCs/>
                <w:color w:val="auto"/>
                <w:sz w:val="16"/>
                <w:szCs w:val="16"/>
              </w:rPr>
              <w:t xml:space="preserve">– </w:t>
            </w:r>
            <w:r>
              <w:rPr>
                <w:rFonts w:ascii="Trade Gothic Next" w:hAnsi="Trade Gothic Next"/>
                <w:b/>
                <w:bCs/>
                <w:color w:val="auto"/>
                <w:sz w:val="16"/>
                <w:szCs w:val="16"/>
              </w:rPr>
              <w:t>{employment_3_location}</w:t>
            </w:r>
            <w:r w:rsidRPr="003C469B">
              <w:rPr>
                <w:rFonts w:ascii="Trade Gothic Next" w:hAnsi="Trade Gothic Next"/>
                <w:b/>
                <w:bCs/>
                <w:color w:val="auto"/>
                <w:sz w:val="16"/>
                <w:szCs w:val="16"/>
              </w:rPr>
              <w:t xml:space="preserve"> </w:t>
            </w:r>
          </w:p>
        </w:tc>
      </w:tr>
      <w:tr w:rsidR="00230B3A" w:rsidRPr="003C469B" w14:paraId="6B324DF1" w14:textId="77777777" w:rsidTr="00E717DB">
        <w:tc>
          <w:tcPr>
            <w:tcW w:w="1276" w:type="dxa"/>
          </w:tcPr>
          <w:p w14:paraId="4D592808" w14:textId="77777777" w:rsidR="00230B3A" w:rsidRPr="003C469B" w:rsidRDefault="00230B3A" w:rsidP="00E717DB">
            <w:pPr>
              <w:spacing w:before="40"/>
              <w:contextualSpacing/>
              <w:outlineLvl w:val="6"/>
              <w:rPr>
                <w:color w:val="F97012" w:themeColor="text2"/>
                <w:sz w:val="18"/>
                <w:lang w:val="en-US"/>
              </w:rPr>
            </w:pPr>
            <w:r w:rsidRPr="003C469B">
              <w:rPr>
                <w:color w:val="F97012" w:themeColor="text2"/>
                <w:sz w:val="18"/>
                <w:lang w:val="en-US"/>
              </w:rPr>
              <w:t>Period</w:t>
            </w:r>
          </w:p>
        </w:tc>
        <w:tc>
          <w:tcPr>
            <w:tcW w:w="8777" w:type="dxa"/>
            <w:vAlign w:val="center"/>
          </w:tcPr>
          <w:p w14:paraId="706198DD" w14:textId="48614423" w:rsidR="00230B3A" w:rsidRPr="003C469B" w:rsidRDefault="00230B3A"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{employment_3_date_range_full}</w:t>
            </w:r>
          </w:p>
        </w:tc>
      </w:tr>
      <w:tr w:rsidR="00230B3A" w:rsidRPr="003C469B" w14:paraId="5D0F26B0" w14:textId="77777777" w:rsidTr="00E717DB">
        <w:trPr>
          <w:trHeight w:val="44"/>
        </w:trPr>
        <w:tc>
          <w:tcPr>
            <w:tcW w:w="1276" w:type="dxa"/>
          </w:tcPr>
          <w:p w14:paraId="03E519E7" w14:textId="77777777" w:rsidR="00230B3A" w:rsidRPr="003C469B" w:rsidRDefault="00230B3A" w:rsidP="00E717DB">
            <w:pPr>
              <w:spacing w:before="40"/>
              <w:contextualSpacing/>
              <w:outlineLvl w:val="6"/>
              <w:rPr>
                <w:color w:val="F97012" w:themeColor="text2"/>
                <w:sz w:val="18"/>
                <w:lang w:val="en-US"/>
              </w:rPr>
            </w:pPr>
            <w:r w:rsidRPr="003C469B">
              <w:rPr>
                <w:color w:val="F97012" w:themeColor="text2"/>
                <w:sz w:val="18"/>
                <w:lang w:val="en-US"/>
              </w:rPr>
              <w:t>Position</w:t>
            </w:r>
          </w:p>
        </w:tc>
        <w:tc>
          <w:tcPr>
            <w:tcW w:w="8777" w:type="dxa"/>
            <w:vAlign w:val="center"/>
          </w:tcPr>
          <w:p w14:paraId="071F766F" w14:textId="7D8CCFA3" w:rsidR="00230B3A" w:rsidRPr="003C469B" w:rsidRDefault="00230B3A"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{employment_3_job_title}</w:t>
            </w:r>
          </w:p>
        </w:tc>
      </w:tr>
    </w:tbl>
    <w:p w14:paraId="294C07C7" w14:textId="77777777" w:rsidR="00230B3A" w:rsidRDefault="00230B3A" w:rsidP="00230B3A">
      <w:pPr>
        <w:rPr>
          <w:lang w:val="en-US"/>
        </w:rPr>
      </w:pPr>
    </w:p>
    <w:p w14:paraId="64D32EF6" w14:textId="7EB54115" w:rsidR="00230B3A" w:rsidRPr="00C33648" w:rsidRDefault="00230B3A" w:rsidP="00230B3A">
      <w:pPr>
        <w:rPr>
          <w:lang w:val="en-US"/>
        </w:rPr>
      </w:pPr>
      <w:r>
        <w:rPr>
          <w:lang w:val="en-US"/>
        </w:rPr>
        <w:t>{employment_3_role_overview}</w:t>
      </w:r>
    </w:p>
    <w:p w14:paraId="14BD931F" w14:textId="77777777" w:rsidR="00230B3A" w:rsidRPr="00C33648" w:rsidRDefault="00230B3A" w:rsidP="00230B3A"/>
    <w:p w14:paraId="47C1DA7D" w14:textId="77777777" w:rsidR="00230B3A" w:rsidRPr="00C33648" w:rsidRDefault="00230B3A" w:rsidP="00230B3A">
      <w:pPr>
        <w:pStyle w:val="Heading7CVs"/>
      </w:pPr>
      <w:r w:rsidRPr="00C33648">
        <w:t xml:space="preserve">Responsibilities </w:t>
      </w:r>
    </w:p>
    <w:p w14:paraId="72E7B929" w14:textId="1F31B572" w:rsidR="00230B3A" w:rsidRDefault="00230B3A" w:rsidP="00230B3A">
      <w:pPr>
        <w:pStyle w:val="ListBullet"/>
        <w:rPr>
          <w:lang w:val="en-US"/>
        </w:rPr>
      </w:pPr>
      <w:r>
        <w:rPr>
          <w:lang w:val="en-US"/>
        </w:rPr>
        <w:t>{employment_3_responsibility_primary}</w:t>
      </w:r>
    </w:p>
    <w:p w14:paraId="3EB74C3C" w14:textId="1DAED21D" w:rsidR="00230B3A" w:rsidRPr="005B784E" w:rsidRDefault="00230B3A" w:rsidP="00230B3A">
      <w:pPr>
        <w:pStyle w:val="ListBullet"/>
        <w:rPr>
          <w:lang w:val="en-US"/>
        </w:rPr>
      </w:pPr>
      <w:r>
        <w:rPr>
          <w:lang w:val="en-US"/>
        </w:rPr>
        <w:t>{employment_3_responsibility_secondary}</w:t>
      </w:r>
    </w:p>
    <w:p w14:paraId="18F47AD5" w14:textId="77777777" w:rsidR="00230B3A" w:rsidRPr="00C33648" w:rsidRDefault="00230B3A" w:rsidP="00230B3A"/>
    <w:p w14:paraId="7618F978" w14:textId="77777777" w:rsidR="00230B3A" w:rsidRPr="00C33648" w:rsidRDefault="00230B3A" w:rsidP="00230B3A">
      <w:pPr>
        <w:pStyle w:val="Heading7CVs"/>
      </w:pPr>
      <w:r w:rsidRPr="00C33648">
        <w:t>Achievements</w:t>
      </w:r>
    </w:p>
    <w:p w14:paraId="3727645C" w14:textId="06815530" w:rsidR="00230B3A" w:rsidRDefault="00230B3A" w:rsidP="00230B3A">
      <w:pPr>
        <w:pStyle w:val="ListBullet"/>
        <w:rPr>
          <w:lang w:val="en-US"/>
        </w:rPr>
      </w:pPr>
      <w:r>
        <w:rPr>
          <w:lang w:val="en-US"/>
        </w:rPr>
        <w:t>{employment_3_achievement_primary}</w:t>
      </w:r>
    </w:p>
    <w:p w14:paraId="7D41E952" w14:textId="65E226F2" w:rsidR="00230B3A" w:rsidRPr="005B784E" w:rsidRDefault="00230B3A" w:rsidP="00230B3A">
      <w:pPr>
        <w:pStyle w:val="ListBullet"/>
        <w:rPr>
          <w:lang w:val="en-US"/>
        </w:rPr>
      </w:pPr>
      <w:r>
        <w:rPr>
          <w:lang w:val="en-US"/>
        </w:rPr>
        <w:t>{employment_3_achievement_secondary}</w:t>
      </w:r>
    </w:p>
    <w:p w14:paraId="7CA2F066" w14:textId="77777777" w:rsidR="005B784E" w:rsidRPr="00252CBB" w:rsidRDefault="005B784E" w:rsidP="00917E96">
      <w:pPr>
        <w:pStyle w:val="ListBullet"/>
        <w:numPr>
          <w:ilvl w:val="0"/>
          <w:numId w:val="0"/>
        </w:numPr>
        <w:rPr>
          <w:lang w:val="en-US"/>
        </w:rPr>
      </w:pPr>
    </w:p>
    <w:tbl>
      <w:tblPr>
        <w:tblStyle w:val="OmeraTablestyleCVTable0"/>
        <w:tblW w:w="0" w:type="auto"/>
        <w:tblLook w:val="04A0" w:firstRow="1" w:lastRow="0" w:firstColumn="1" w:lastColumn="0" w:noHBand="0" w:noVBand="1"/>
      </w:tblPr>
      <w:tblGrid>
        <w:gridCol w:w="1276"/>
        <w:gridCol w:w="8777"/>
      </w:tblGrid>
      <w:tr w:rsidR="00166412" w:rsidRPr="003C469B" w14:paraId="40FC524A" w14:textId="77777777" w:rsidTr="00E717DB">
        <w:tc>
          <w:tcPr>
            <w:tcW w:w="1276" w:type="dxa"/>
          </w:tcPr>
          <w:p w14:paraId="17FFC392"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Employer</w:t>
            </w:r>
          </w:p>
        </w:tc>
        <w:tc>
          <w:tcPr>
            <w:tcW w:w="8777" w:type="dxa"/>
            <w:vAlign w:val="center"/>
          </w:tcPr>
          <w:p w14:paraId="49FE6F30" w14:textId="218AD339" w:rsidR="00166412" w:rsidRPr="003C469B" w:rsidRDefault="00166412" w:rsidP="00E717DB">
            <w:pPr>
              <w:rPr>
                <w:rFonts w:ascii="Trade Gothic Next" w:hAnsi="Trade Gothic Next" w:cs="Times New Roman"/>
                <w:b/>
                <w:bCs/>
                <w:color w:val="auto"/>
              </w:rPr>
            </w:pPr>
            <w:r>
              <w:rPr>
                <w:rFonts w:ascii="Trade Gothic Next" w:hAnsi="Trade Gothic Next"/>
                <w:b/>
                <w:bCs/>
                <w:sz w:val="22"/>
                <w:szCs w:val="22"/>
              </w:rPr>
              <w:t>{employment_4_company_name}</w:t>
            </w:r>
            <w:r w:rsidRPr="003C469B">
              <w:rPr>
                <w:rFonts w:ascii="Trade Gothic Next" w:hAnsi="Trade Gothic Next"/>
                <w:b/>
                <w:bCs/>
                <w:color w:val="auto"/>
              </w:rPr>
              <w:t xml:space="preserve"> </w:t>
            </w:r>
            <w:r w:rsidRPr="003C469B">
              <w:rPr>
                <w:rFonts w:ascii="Trade Gothic Next" w:hAnsi="Trade Gothic Next"/>
                <w:b/>
                <w:bCs/>
                <w:color w:val="auto"/>
                <w:sz w:val="16"/>
                <w:szCs w:val="16"/>
              </w:rPr>
              <w:t xml:space="preserve">– </w:t>
            </w:r>
            <w:r>
              <w:rPr>
                <w:rFonts w:ascii="Trade Gothic Next" w:hAnsi="Trade Gothic Next"/>
                <w:b/>
                <w:bCs/>
                <w:color w:val="auto"/>
                <w:sz w:val="16"/>
                <w:szCs w:val="16"/>
              </w:rPr>
              <w:t>{employment_4_location}</w:t>
            </w:r>
            <w:r w:rsidRPr="003C469B">
              <w:rPr>
                <w:rFonts w:ascii="Trade Gothic Next" w:hAnsi="Trade Gothic Next"/>
                <w:b/>
                <w:bCs/>
                <w:color w:val="auto"/>
                <w:sz w:val="16"/>
                <w:szCs w:val="16"/>
              </w:rPr>
              <w:t xml:space="preserve"> </w:t>
            </w:r>
          </w:p>
        </w:tc>
      </w:tr>
      <w:tr w:rsidR="00166412" w:rsidRPr="003C469B" w14:paraId="3D956A8B" w14:textId="77777777" w:rsidTr="00E717DB">
        <w:tc>
          <w:tcPr>
            <w:tcW w:w="1276" w:type="dxa"/>
          </w:tcPr>
          <w:p w14:paraId="2AEDB029"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Period</w:t>
            </w:r>
          </w:p>
        </w:tc>
        <w:tc>
          <w:tcPr>
            <w:tcW w:w="8777" w:type="dxa"/>
            <w:vAlign w:val="center"/>
          </w:tcPr>
          <w:p w14:paraId="7B8BCF1C" w14:textId="5EFBD1BD" w:rsidR="00166412" w:rsidRPr="003C469B" w:rsidRDefault="00166412"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{employment_4_date_range_full}</w:t>
            </w:r>
          </w:p>
        </w:tc>
      </w:tr>
      <w:tr w:rsidR="00166412" w:rsidRPr="003C469B" w14:paraId="32FCD478" w14:textId="77777777" w:rsidTr="00E717DB">
        <w:trPr>
          <w:trHeight w:val="44"/>
        </w:trPr>
        <w:tc>
          <w:tcPr>
            <w:tcW w:w="1276" w:type="dxa"/>
          </w:tcPr>
          <w:p w14:paraId="28253CA0"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Position</w:t>
            </w:r>
          </w:p>
        </w:tc>
        <w:tc>
          <w:tcPr>
            <w:tcW w:w="8777" w:type="dxa"/>
            <w:vAlign w:val="center"/>
          </w:tcPr>
          <w:p w14:paraId="37938FB5" w14:textId="0275CB9B" w:rsidR="00166412" w:rsidRPr="003C469B" w:rsidRDefault="00166412"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{employment_4_job_title}</w:t>
            </w:r>
          </w:p>
        </w:tc>
      </w:tr>
    </w:tbl>
    <w:p w14:paraId="286FBE89" w14:textId="77777777" w:rsidR="00166412" w:rsidRDefault="00166412" w:rsidP="00166412">
      <w:pPr>
        <w:rPr>
          <w:lang w:val="en-US"/>
        </w:rPr>
      </w:pPr>
    </w:p>
    <w:p w14:paraId="61ED576C" w14:textId="26FAEA1C" w:rsidR="00166412" w:rsidRPr="00C33648" w:rsidRDefault="00166412" w:rsidP="00166412">
      <w:pPr>
        <w:rPr>
          <w:lang w:val="en-US"/>
        </w:rPr>
      </w:pPr>
      <w:r>
        <w:rPr>
          <w:lang w:val="en-US"/>
        </w:rPr>
        <w:t>{employment_4_role_overview}</w:t>
      </w:r>
    </w:p>
    <w:p w14:paraId="693FB947" w14:textId="77777777" w:rsidR="00166412" w:rsidRPr="00C33648" w:rsidRDefault="00166412" w:rsidP="00166412"/>
    <w:p w14:paraId="4CB3B9F9" w14:textId="77777777" w:rsidR="00166412" w:rsidRPr="00C33648" w:rsidRDefault="00166412" w:rsidP="00166412">
      <w:pPr>
        <w:pStyle w:val="Heading7CVs"/>
      </w:pPr>
      <w:r w:rsidRPr="00C33648">
        <w:t xml:space="preserve">Responsibilities </w:t>
      </w:r>
    </w:p>
    <w:p w14:paraId="25F275DA" w14:textId="64943FBF" w:rsidR="00166412" w:rsidRDefault="00166412" w:rsidP="00166412">
      <w:pPr>
        <w:pStyle w:val="ListBullet"/>
        <w:rPr>
          <w:lang w:val="en-US"/>
        </w:rPr>
      </w:pPr>
      <w:r>
        <w:rPr>
          <w:lang w:val="en-US"/>
        </w:rPr>
        <w:lastRenderedPageBreak/>
        <w:t>{employment_4_responsibility_primary}</w:t>
      </w:r>
    </w:p>
    <w:p w14:paraId="619FF15A" w14:textId="111B56AC" w:rsidR="00166412" w:rsidRPr="005B784E" w:rsidRDefault="00166412" w:rsidP="00166412">
      <w:pPr>
        <w:pStyle w:val="ListBullet"/>
        <w:rPr>
          <w:lang w:val="en-US"/>
        </w:rPr>
      </w:pPr>
      <w:r>
        <w:rPr>
          <w:lang w:val="en-US"/>
        </w:rPr>
        <w:t>{employment_4_responsibility_secondary}</w:t>
      </w:r>
    </w:p>
    <w:p w14:paraId="4FFAFCA2" w14:textId="77777777" w:rsidR="00166412" w:rsidRPr="00C33648" w:rsidRDefault="00166412" w:rsidP="00166412"/>
    <w:p w14:paraId="6ABAC51D" w14:textId="77777777" w:rsidR="00166412" w:rsidRPr="00C33648" w:rsidRDefault="00166412" w:rsidP="00166412">
      <w:pPr>
        <w:pStyle w:val="Heading7CVs"/>
      </w:pPr>
      <w:r w:rsidRPr="00C33648">
        <w:t>Achievements</w:t>
      </w:r>
    </w:p>
    <w:p w14:paraId="1A28E9D1" w14:textId="78D35EF8" w:rsidR="00166412" w:rsidRDefault="00166412" w:rsidP="00166412">
      <w:pPr>
        <w:pStyle w:val="ListBullet"/>
        <w:rPr>
          <w:lang w:val="en-US"/>
        </w:rPr>
      </w:pPr>
      <w:r>
        <w:rPr>
          <w:lang w:val="en-US"/>
        </w:rPr>
        <w:t>{employment_4_achievement_primary}</w:t>
      </w:r>
    </w:p>
    <w:p w14:paraId="2E9EA934" w14:textId="7C275713" w:rsidR="00166412" w:rsidRPr="005B784E" w:rsidRDefault="00166412" w:rsidP="00166412">
      <w:pPr>
        <w:pStyle w:val="ListBullet"/>
        <w:rPr>
          <w:lang w:val="en-US"/>
        </w:rPr>
      </w:pPr>
      <w:r>
        <w:rPr>
          <w:lang w:val="en-US"/>
        </w:rPr>
        <w:t>{employment_4_achievement_secondary}</w:t>
      </w:r>
    </w:p>
    <w:p w14:paraId="11F1E168" w14:textId="77777777" w:rsidR="00C33648" w:rsidRPr="00C33648" w:rsidRDefault="00C33648" w:rsidP="00AA5AB2"/>
    <w:tbl>
      <w:tblPr>
        <w:tblStyle w:val="OmeraTablestyleCVTable0"/>
        <w:tblW w:w="0" w:type="auto"/>
        <w:tblLook w:val="04A0" w:firstRow="1" w:lastRow="0" w:firstColumn="1" w:lastColumn="0" w:noHBand="0" w:noVBand="1"/>
      </w:tblPr>
      <w:tblGrid>
        <w:gridCol w:w="1276"/>
        <w:gridCol w:w="8777"/>
      </w:tblGrid>
      <w:tr w:rsidR="00166412" w:rsidRPr="003C469B" w14:paraId="06937E08" w14:textId="77777777" w:rsidTr="00E717DB">
        <w:tc>
          <w:tcPr>
            <w:tcW w:w="1276" w:type="dxa"/>
          </w:tcPr>
          <w:p w14:paraId="3D84F913"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Employer</w:t>
            </w:r>
          </w:p>
        </w:tc>
        <w:tc>
          <w:tcPr>
            <w:tcW w:w="8777" w:type="dxa"/>
            <w:vAlign w:val="center"/>
          </w:tcPr>
          <w:p w14:paraId="31543574" w14:textId="6E0BDBD4" w:rsidR="00166412" w:rsidRPr="003C469B" w:rsidRDefault="00166412" w:rsidP="00E717DB">
            <w:pPr>
              <w:rPr>
                <w:rFonts w:ascii="Trade Gothic Next" w:hAnsi="Trade Gothic Next" w:cs="Times New Roman"/>
                <w:b/>
                <w:bCs/>
                <w:color w:val="auto"/>
              </w:rPr>
            </w:pPr>
            <w:r>
              <w:rPr>
                <w:rFonts w:ascii="Trade Gothic Next" w:hAnsi="Trade Gothic Next"/>
                <w:b/>
                <w:bCs/>
                <w:sz w:val="22"/>
                <w:szCs w:val="22"/>
              </w:rPr>
              <w:t>{employment_5_company_name}</w:t>
            </w:r>
            <w:r w:rsidRPr="003C469B">
              <w:rPr>
                <w:rFonts w:ascii="Trade Gothic Next" w:hAnsi="Trade Gothic Next"/>
                <w:b/>
                <w:bCs/>
                <w:color w:val="auto"/>
              </w:rPr>
              <w:t xml:space="preserve"> </w:t>
            </w:r>
            <w:r w:rsidRPr="003C469B">
              <w:rPr>
                <w:rFonts w:ascii="Trade Gothic Next" w:hAnsi="Trade Gothic Next"/>
                <w:b/>
                <w:bCs/>
                <w:color w:val="auto"/>
                <w:sz w:val="16"/>
                <w:szCs w:val="16"/>
              </w:rPr>
              <w:t xml:space="preserve">– </w:t>
            </w:r>
            <w:r>
              <w:rPr>
                <w:rFonts w:ascii="Trade Gothic Next" w:hAnsi="Trade Gothic Next"/>
                <w:b/>
                <w:bCs/>
                <w:color w:val="auto"/>
                <w:sz w:val="16"/>
                <w:szCs w:val="16"/>
              </w:rPr>
              <w:t>{employment_5_location}</w:t>
            </w:r>
            <w:r w:rsidRPr="003C469B">
              <w:rPr>
                <w:rFonts w:ascii="Trade Gothic Next" w:hAnsi="Trade Gothic Next"/>
                <w:b/>
                <w:bCs/>
                <w:color w:val="auto"/>
                <w:sz w:val="16"/>
                <w:szCs w:val="16"/>
              </w:rPr>
              <w:t xml:space="preserve"> </w:t>
            </w:r>
          </w:p>
        </w:tc>
      </w:tr>
      <w:tr w:rsidR="00166412" w:rsidRPr="003C469B" w14:paraId="25C02758" w14:textId="77777777" w:rsidTr="00E717DB">
        <w:tc>
          <w:tcPr>
            <w:tcW w:w="1276" w:type="dxa"/>
          </w:tcPr>
          <w:p w14:paraId="6356B90B"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Period</w:t>
            </w:r>
          </w:p>
        </w:tc>
        <w:tc>
          <w:tcPr>
            <w:tcW w:w="8777" w:type="dxa"/>
            <w:vAlign w:val="center"/>
          </w:tcPr>
          <w:p w14:paraId="1105C76C" w14:textId="29981C7E" w:rsidR="00166412" w:rsidRPr="003C469B" w:rsidRDefault="00166412"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{employment_5_date_range_full}</w:t>
            </w:r>
          </w:p>
        </w:tc>
      </w:tr>
      <w:tr w:rsidR="00166412" w:rsidRPr="003C469B" w14:paraId="534FAEEB" w14:textId="77777777" w:rsidTr="00E717DB">
        <w:trPr>
          <w:trHeight w:val="44"/>
        </w:trPr>
        <w:tc>
          <w:tcPr>
            <w:tcW w:w="1276" w:type="dxa"/>
          </w:tcPr>
          <w:p w14:paraId="57B21BC8"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Position</w:t>
            </w:r>
          </w:p>
        </w:tc>
        <w:tc>
          <w:tcPr>
            <w:tcW w:w="8777" w:type="dxa"/>
            <w:vAlign w:val="center"/>
          </w:tcPr>
          <w:p w14:paraId="66E0A610" w14:textId="030EB4A7" w:rsidR="00166412" w:rsidRPr="003C469B" w:rsidRDefault="00166412"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{employment_5_job_title}</w:t>
            </w:r>
          </w:p>
        </w:tc>
      </w:tr>
    </w:tbl>
    <w:p w14:paraId="32F657EC" w14:textId="77777777" w:rsidR="00166412" w:rsidRDefault="00166412" w:rsidP="00166412">
      <w:pPr>
        <w:rPr>
          <w:lang w:val="en-US"/>
        </w:rPr>
      </w:pPr>
    </w:p>
    <w:p w14:paraId="2F97B773" w14:textId="1F2B5F1C" w:rsidR="00166412" w:rsidRPr="00C33648" w:rsidRDefault="00166412" w:rsidP="00166412">
      <w:pPr>
        <w:rPr>
          <w:lang w:val="en-US"/>
        </w:rPr>
      </w:pPr>
      <w:r>
        <w:rPr>
          <w:lang w:val="en-US"/>
        </w:rPr>
        <w:t>{employment_5_role_overview}</w:t>
      </w:r>
    </w:p>
    <w:p w14:paraId="6A6591E3" w14:textId="77777777" w:rsidR="00166412" w:rsidRPr="00C33648" w:rsidRDefault="00166412" w:rsidP="00166412"/>
    <w:p w14:paraId="559AACDF" w14:textId="77777777" w:rsidR="00166412" w:rsidRPr="00C33648" w:rsidRDefault="00166412" w:rsidP="00166412">
      <w:pPr>
        <w:pStyle w:val="Heading7CVs"/>
      </w:pPr>
      <w:r w:rsidRPr="00C33648">
        <w:t xml:space="preserve">Responsibilities </w:t>
      </w:r>
    </w:p>
    <w:p w14:paraId="29E6C712" w14:textId="52F2E8E8" w:rsidR="00166412" w:rsidRDefault="00166412" w:rsidP="00166412">
      <w:pPr>
        <w:pStyle w:val="ListBullet"/>
        <w:rPr>
          <w:lang w:val="en-US"/>
        </w:rPr>
      </w:pPr>
      <w:r>
        <w:rPr>
          <w:lang w:val="en-US"/>
        </w:rPr>
        <w:t>{employment_5_responsibility_primary}</w:t>
      </w:r>
    </w:p>
    <w:p w14:paraId="156FD223" w14:textId="19B8519C" w:rsidR="00166412" w:rsidRPr="005B784E" w:rsidRDefault="00166412" w:rsidP="00166412">
      <w:pPr>
        <w:pStyle w:val="ListBullet"/>
        <w:rPr>
          <w:lang w:val="en-US"/>
        </w:rPr>
      </w:pPr>
      <w:r>
        <w:rPr>
          <w:lang w:val="en-US"/>
        </w:rPr>
        <w:t>{employment_5_responsibility_secondary}</w:t>
      </w:r>
    </w:p>
    <w:p w14:paraId="7DDD3EF6" w14:textId="77777777" w:rsidR="00166412" w:rsidRPr="00C33648" w:rsidRDefault="00166412" w:rsidP="00166412"/>
    <w:p w14:paraId="2BC550B0" w14:textId="77777777" w:rsidR="00166412" w:rsidRPr="00C33648" w:rsidRDefault="00166412" w:rsidP="00166412">
      <w:pPr>
        <w:pStyle w:val="Heading7CVs"/>
      </w:pPr>
      <w:r w:rsidRPr="00C33648">
        <w:t>Achievements</w:t>
      </w:r>
    </w:p>
    <w:p w14:paraId="4BB54A60" w14:textId="09A13E57" w:rsidR="00166412" w:rsidRDefault="00166412" w:rsidP="00166412">
      <w:pPr>
        <w:pStyle w:val="ListBullet"/>
        <w:rPr>
          <w:lang w:val="en-US"/>
        </w:rPr>
      </w:pPr>
      <w:r>
        <w:rPr>
          <w:lang w:val="en-US"/>
        </w:rPr>
        <w:t>{employment_5_achievement_primary}</w:t>
      </w:r>
    </w:p>
    <w:p w14:paraId="04F327EF" w14:textId="1FB526E0" w:rsidR="00166412" w:rsidRPr="005B784E" w:rsidRDefault="00166412" w:rsidP="00166412">
      <w:pPr>
        <w:pStyle w:val="ListBullet"/>
        <w:rPr>
          <w:lang w:val="en-US"/>
        </w:rPr>
      </w:pPr>
      <w:r>
        <w:rPr>
          <w:lang w:val="en-US"/>
        </w:rPr>
        <w:t>{employment_5_achievement_secondary}</w:t>
      </w:r>
    </w:p>
    <w:p w14:paraId="21F384E4" w14:textId="77777777" w:rsidR="00E36509" w:rsidRDefault="00E36509" w:rsidP="00E36509">
      <w:pPr>
        <w:pStyle w:val="ListBullet"/>
        <w:numPr>
          <w:ilvl w:val="0"/>
          <w:numId w:val="0"/>
        </w:numPr>
        <w:rPr>
          <w:lang w:val="en-US"/>
        </w:rPr>
      </w:pPr>
    </w:p>
    <w:tbl>
      <w:tblPr>
        <w:tblStyle w:val="OmeraTablestyleCVTable0"/>
        <w:tblW w:w="0" w:type="auto"/>
        <w:tblLook w:val="04A0" w:firstRow="1" w:lastRow="0" w:firstColumn="1" w:lastColumn="0" w:noHBand="0" w:noVBand="1"/>
      </w:tblPr>
      <w:tblGrid>
        <w:gridCol w:w="1276"/>
        <w:gridCol w:w="8777"/>
      </w:tblGrid>
      <w:tr w:rsidR="00166412" w:rsidRPr="003C469B" w14:paraId="5D9F772B" w14:textId="77777777" w:rsidTr="00E717DB">
        <w:tc>
          <w:tcPr>
            <w:tcW w:w="1276" w:type="dxa"/>
          </w:tcPr>
          <w:p w14:paraId="01E78A4A"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Employer</w:t>
            </w:r>
          </w:p>
        </w:tc>
        <w:tc>
          <w:tcPr>
            <w:tcW w:w="8777" w:type="dxa"/>
            <w:vAlign w:val="center"/>
          </w:tcPr>
          <w:p w14:paraId="2AB0D9C7" w14:textId="394F5337" w:rsidR="00166412" w:rsidRPr="003C469B" w:rsidRDefault="00166412" w:rsidP="00E717DB">
            <w:pPr>
              <w:rPr>
                <w:rFonts w:ascii="Trade Gothic Next" w:hAnsi="Trade Gothic Next" w:cs="Times New Roman"/>
                <w:b/>
                <w:bCs/>
                <w:color w:val="auto"/>
              </w:rPr>
            </w:pPr>
            <w:r>
              <w:rPr>
                <w:rFonts w:ascii="Trade Gothic Next" w:hAnsi="Trade Gothic Next"/>
                <w:b/>
                <w:bCs/>
                <w:sz w:val="22"/>
                <w:szCs w:val="22"/>
              </w:rPr>
              <w:t>{employment_6_company_name}</w:t>
            </w:r>
            <w:r w:rsidRPr="003C469B">
              <w:rPr>
                <w:rFonts w:ascii="Trade Gothic Next" w:hAnsi="Trade Gothic Next"/>
                <w:b/>
                <w:bCs/>
                <w:color w:val="auto"/>
              </w:rPr>
              <w:t xml:space="preserve"> </w:t>
            </w:r>
            <w:r w:rsidRPr="003C469B">
              <w:rPr>
                <w:rFonts w:ascii="Trade Gothic Next" w:hAnsi="Trade Gothic Next"/>
                <w:b/>
                <w:bCs/>
                <w:color w:val="auto"/>
                <w:sz w:val="16"/>
                <w:szCs w:val="16"/>
              </w:rPr>
              <w:t xml:space="preserve">– </w:t>
            </w:r>
            <w:r>
              <w:rPr>
                <w:rFonts w:ascii="Trade Gothic Next" w:hAnsi="Trade Gothic Next"/>
                <w:b/>
                <w:bCs/>
                <w:color w:val="auto"/>
                <w:sz w:val="16"/>
                <w:szCs w:val="16"/>
              </w:rPr>
              <w:t>{employment_6_location}</w:t>
            </w:r>
            <w:r w:rsidRPr="003C469B">
              <w:rPr>
                <w:rFonts w:ascii="Trade Gothic Next" w:hAnsi="Trade Gothic Next"/>
                <w:b/>
                <w:bCs/>
                <w:color w:val="auto"/>
                <w:sz w:val="16"/>
                <w:szCs w:val="16"/>
              </w:rPr>
              <w:t xml:space="preserve"> </w:t>
            </w:r>
          </w:p>
        </w:tc>
      </w:tr>
      <w:tr w:rsidR="00166412" w:rsidRPr="003C469B" w14:paraId="55FEA2BB" w14:textId="77777777" w:rsidTr="00E717DB">
        <w:tc>
          <w:tcPr>
            <w:tcW w:w="1276" w:type="dxa"/>
          </w:tcPr>
          <w:p w14:paraId="49AB8F3A"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Period</w:t>
            </w:r>
          </w:p>
        </w:tc>
        <w:tc>
          <w:tcPr>
            <w:tcW w:w="8777" w:type="dxa"/>
            <w:vAlign w:val="center"/>
          </w:tcPr>
          <w:p w14:paraId="55A27F68" w14:textId="0F813375" w:rsidR="00166412" w:rsidRPr="003C469B" w:rsidRDefault="00166412"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{employment_6_date_range_full}</w:t>
            </w:r>
          </w:p>
        </w:tc>
      </w:tr>
      <w:tr w:rsidR="00166412" w:rsidRPr="003C469B" w14:paraId="78D6AC4C" w14:textId="77777777" w:rsidTr="00E717DB">
        <w:trPr>
          <w:trHeight w:val="44"/>
        </w:trPr>
        <w:tc>
          <w:tcPr>
            <w:tcW w:w="1276" w:type="dxa"/>
          </w:tcPr>
          <w:p w14:paraId="24B5B3A1"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Position</w:t>
            </w:r>
          </w:p>
        </w:tc>
        <w:tc>
          <w:tcPr>
            <w:tcW w:w="8777" w:type="dxa"/>
            <w:vAlign w:val="center"/>
          </w:tcPr>
          <w:p w14:paraId="69B8FD34" w14:textId="0D64103B" w:rsidR="00166412" w:rsidRPr="003C469B" w:rsidRDefault="00166412"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{employment_6_job_title}</w:t>
            </w:r>
          </w:p>
        </w:tc>
      </w:tr>
    </w:tbl>
    <w:p w14:paraId="5E9CDBD7" w14:textId="77777777" w:rsidR="00166412" w:rsidRDefault="00166412" w:rsidP="00166412">
      <w:pPr>
        <w:rPr>
          <w:lang w:val="en-US"/>
        </w:rPr>
      </w:pPr>
    </w:p>
    <w:p w14:paraId="42AAA73D" w14:textId="788346F1" w:rsidR="00166412" w:rsidRPr="00C33648" w:rsidRDefault="00166412" w:rsidP="00166412">
      <w:pPr>
        <w:rPr>
          <w:lang w:val="en-US"/>
        </w:rPr>
      </w:pPr>
      <w:r>
        <w:rPr>
          <w:lang w:val="en-US"/>
        </w:rPr>
        <w:t>{employment_6_role_overview}</w:t>
      </w:r>
    </w:p>
    <w:p w14:paraId="27DEAAB9" w14:textId="77777777" w:rsidR="00166412" w:rsidRPr="00C33648" w:rsidRDefault="00166412" w:rsidP="00166412"/>
    <w:p w14:paraId="244853B3" w14:textId="77777777" w:rsidR="00166412" w:rsidRPr="00C33648" w:rsidRDefault="00166412" w:rsidP="00166412">
      <w:pPr>
        <w:pStyle w:val="Heading7CVs"/>
      </w:pPr>
      <w:r w:rsidRPr="00C33648">
        <w:t xml:space="preserve">Responsibilities </w:t>
      </w:r>
    </w:p>
    <w:p w14:paraId="05BFC15D" w14:textId="0948E5DD" w:rsidR="00166412" w:rsidRDefault="00166412" w:rsidP="00166412">
      <w:pPr>
        <w:pStyle w:val="ListBullet"/>
        <w:rPr>
          <w:lang w:val="en-US"/>
        </w:rPr>
      </w:pPr>
      <w:r>
        <w:rPr>
          <w:lang w:val="en-US"/>
        </w:rPr>
        <w:t>{employment_6_responsibility_primary}</w:t>
      </w:r>
    </w:p>
    <w:p w14:paraId="2869BD44" w14:textId="3CC5F429" w:rsidR="00166412" w:rsidRPr="005B784E" w:rsidRDefault="00166412" w:rsidP="00166412">
      <w:pPr>
        <w:pStyle w:val="ListBullet"/>
        <w:rPr>
          <w:lang w:val="en-US"/>
        </w:rPr>
      </w:pPr>
      <w:r>
        <w:rPr>
          <w:lang w:val="en-US"/>
        </w:rPr>
        <w:t>{employment_6_responsibility_secondary}</w:t>
      </w:r>
    </w:p>
    <w:p w14:paraId="7B8EA12E" w14:textId="77777777" w:rsidR="00166412" w:rsidRPr="00C33648" w:rsidRDefault="00166412" w:rsidP="00166412"/>
    <w:p w14:paraId="29CA6CDB" w14:textId="77777777" w:rsidR="00166412" w:rsidRPr="00C33648" w:rsidRDefault="00166412" w:rsidP="00166412">
      <w:pPr>
        <w:pStyle w:val="Heading7CVs"/>
      </w:pPr>
      <w:r w:rsidRPr="00C33648">
        <w:t>Achievements</w:t>
      </w:r>
    </w:p>
    <w:p w14:paraId="55BECCDF" w14:textId="2B3FB8E0" w:rsidR="00166412" w:rsidRDefault="00166412" w:rsidP="00166412">
      <w:pPr>
        <w:pStyle w:val="ListBullet"/>
        <w:rPr>
          <w:lang w:val="en-US"/>
        </w:rPr>
      </w:pPr>
      <w:r>
        <w:rPr>
          <w:lang w:val="en-US"/>
        </w:rPr>
        <w:t>{employment_6_achievement_primary}</w:t>
      </w:r>
    </w:p>
    <w:p w14:paraId="13C67383" w14:textId="253517DB" w:rsidR="00166412" w:rsidRPr="005B784E" w:rsidRDefault="00166412" w:rsidP="00166412">
      <w:pPr>
        <w:pStyle w:val="ListBullet"/>
        <w:rPr>
          <w:lang w:val="en-US"/>
        </w:rPr>
      </w:pPr>
      <w:r>
        <w:rPr>
          <w:lang w:val="en-US"/>
        </w:rPr>
        <w:t>{employment_6_achievement_secondary}</w:t>
      </w:r>
    </w:p>
    <w:p w14:paraId="5DCDBF97" w14:textId="77777777" w:rsidR="00E36509" w:rsidRDefault="00E36509" w:rsidP="00E36509">
      <w:pPr>
        <w:pStyle w:val="ListBullet"/>
        <w:numPr>
          <w:ilvl w:val="0"/>
          <w:numId w:val="0"/>
        </w:numPr>
        <w:ind w:left="284" w:hanging="284"/>
        <w:rPr>
          <w:lang w:val="en-US"/>
        </w:rPr>
      </w:pPr>
    </w:p>
    <w:tbl>
      <w:tblPr>
        <w:tblStyle w:val="OmeraTablestyleCVTable0"/>
        <w:tblW w:w="0" w:type="auto"/>
        <w:tblLook w:val="04A0" w:firstRow="1" w:lastRow="0" w:firstColumn="1" w:lastColumn="0" w:noHBand="0" w:noVBand="1"/>
      </w:tblPr>
      <w:tblGrid>
        <w:gridCol w:w="1276"/>
        <w:gridCol w:w="8777"/>
      </w:tblGrid>
      <w:tr w:rsidR="00166412" w:rsidRPr="003C469B" w14:paraId="0ACE4368" w14:textId="77777777" w:rsidTr="00E717DB">
        <w:tc>
          <w:tcPr>
            <w:tcW w:w="1276" w:type="dxa"/>
          </w:tcPr>
          <w:p w14:paraId="329E47B8"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Employer</w:t>
            </w:r>
          </w:p>
        </w:tc>
        <w:tc>
          <w:tcPr>
            <w:tcW w:w="8777" w:type="dxa"/>
            <w:vAlign w:val="center"/>
          </w:tcPr>
          <w:p w14:paraId="7D323954" w14:textId="68D089CA" w:rsidR="00166412" w:rsidRPr="003C469B" w:rsidRDefault="00166412" w:rsidP="00E717DB">
            <w:pPr>
              <w:rPr>
                <w:rFonts w:ascii="Trade Gothic Next" w:hAnsi="Trade Gothic Next" w:cs="Times New Roman"/>
                <w:b/>
                <w:bCs/>
                <w:color w:val="auto"/>
              </w:rPr>
            </w:pPr>
            <w:r>
              <w:rPr>
                <w:rFonts w:ascii="Trade Gothic Next" w:hAnsi="Trade Gothic Next"/>
                <w:b/>
                <w:bCs/>
                <w:sz w:val="22"/>
                <w:szCs w:val="22"/>
              </w:rPr>
              <w:t>{employment_7_company_name}</w:t>
            </w:r>
            <w:r w:rsidRPr="003C469B">
              <w:rPr>
                <w:rFonts w:ascii="Trade Gothic Next" w:hAnsi="Trade Gothic Next"/>
                <w:b/>
                <w:bCs/>
                <w:color w:val="auto"/>
              </w:rPr>
              <w:t xml:space="preserve"> </w:t>
            </w:r>
            <w:r w:rsidRPr="003C469B">
              <w:rPr>
                <w:rFonts w:ascii="Trade Gothic Next" w:hAnsi="Trade Gothic Next"/>
                <w:b/>
                <w:bCs/>
                <w:color w:val="auto"/>
                <w:sz w:val="16"/>
                <w:szCs w:val="16"/>
              </w:rPr>
              <w:t xml:space="preserve">– </w:t>
            </w:r>
            <w:r>
              <w:rPr>
                <w:rFonts w:ascii="Trade Gothic Next" w:hAnsi="Trade Gothic Next"/>
                <w:b/>
                <w:bCs/>
                <w:color w:val="auto"/>
                <w:sz w:val="16"/>
                <w:szCs w:val="16"/>
              </w:rPr>
              <w:t>{employment_7_location}</w:t>
            </w:r>
            <w:r w:rsidRPr="003C469B">
              <w:rPr>
                <w:rFonts w:ascii="Trade Gothic Next" w:hAnsi="Trade Gothic Next"/>
                <w:b/>
                <w:bCs/>
                <w:color w:val="auto"/>
                <w:sz w:val="16"/>
                <w:szCs w:val="16"/>
              </w:rPr>
              <w:t xml:space="preserve"> </w:t>
            </w:r>
          </w:p>
        </w:tc>
      </w:tr>
      <w:tr w:rsidR="00166412" w:rsidRPr="003C469B" w14:paraId="51EDAFB0" w14:textId="77777777" w:rsidTr="00E717DB">
        <w:tc>
          <w:tcPr>
            <w:tcW w:w="1276" w:type="dxa"/>
          </w:tcPr>
          <w:p w14:paraId="25FC91DF"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Period</w:t>
            </w:r>
          </w:p>
        </w:tc>
        <w:tc>
          <w:tcPr>
            <w:tcW w:w="8777" w:type="dxa"/>
            <w:vAlign w:val="center"/>
          </w:tcPr>
          <w:p w14:paraId="6574EE7A" w14:textId="5AE371BA" w:rsidR="00166412" w:rsidRPr="003C469B" w:rsidRDefault="00166412"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{employment_7_date_range_full}</w:t>
            </w:r>
          </w:p>
        </w:tc>
      </w:tr>
      <w:tr w:rsidR="00166412" w:rsidRPr="003C469B" w14:paraId="70169C11" w14:textId="77777777" w:rsidTr="00E717DB">
        <w:trPr>
          <w:trHeight w:val="44"/>
        </w:trPr>
        <w:tc>
          <w:tcPr>
            <w:tcW w:w="1276" w:type="dxa"/>
          </w:tcPr>
          <w:p w14:paraId="2679C5F6" w14:textId="77777777" w:rsidR="00166412" w:rsidRPr="003C469B" w:rsidRDefault="00166412" w:rsidP="00E717DB">
            <w:pPr>
              <w:spacing w:before="40"/>
              <w:contextualSpacing/>
              <w:outlineLvl w:val="6"/>
              <w:rPr>
                <w:color w:val="F97012" w:themeColor="text2"/>
                <w:sz w:val="18"/>
                <w:lang w:val="en-US"/>
              </w:rPr>
            </w:pPr>
            <w:r w:rsidRPr="003C469B">
              <w:rPr>
                <w:color w:val="F97012" w:themeColor="text2"/>
                <w:sz w:val="18"/>
                <w:lang w:val="en-US"/>
              </w:rPr>
              <w:t>Position</w:t>
            </w:r>
          </w:p>
        </w:tc>
        <w:tc>
          <w:tcPr>
            <w:tcW w:w="8777" w:type="dxa"/>
            <w:vAlign w:val="center"/>
          </w:tcPr>
          <w:p w14:paraId="28AC2BBC" w14:textId="1D6978C6" w:rsidR="00166412" w:rsidRPr="003C469B" w:rsidRDefault="00166412" w:rsidP="00E717DB">
            <w:pPr>
              <w:rPr>
                <w:rFonts w:ascii="Trade Gothic Next" w:hAnsi="Trade Gothic Next" w:cs="Times New Roman"/>
                <w:b/>
                <w:bCs/>
                <w:color w:val="auto"/>
                <w:sz w:val="18"/>
                <w:szCs w:val="18"/>
              </w:rPr>
            </w:pPr>
            <w:r>
              <w:rPr>
                <w:rFonts w:ascii="Trade Gothic Next" w:hAnsi="Trade Gothic Next" w:cs="Times New Roman"/>
                <w:b/>
                <w:bCs/>
                <w:color w:val="auto"/>
                <w:sz w:val="18"/>
                <w:szCs w:val="18"/>
              </w:rPr>
              <w:t>{employment_7_job_title}</w:t>
            </w:r>
          </w:p>
        </w:tc>
      </w:tr>
    </w:tbl>
    <w:p w14:paraId="2E6E3109" w14:textId="77777777" w:rsidR="00166412" w:rsidRDefault="00166412" w:rsidP="00166412">
      <w:pPr>
        <w:rPr>
          <w:lang w:val="en-US"/>
        </w:rPr>
      </w:pPr>
    </w:p>
    <w:p w14:paraId="545BFFA8" w14:textId="404D0A9A" w:rsidR="00166412" w:rsidRPr="00C33648" w:rsidRDefault="00166412" w:rsidP="00166412">
      <w:pPr>
        <w:rPr>
          <w:lang w:val="en-US"/>
        </w:rPr>
      </w:pPr>
      <w:r>
        <w:rPr>
          <w:lang w:val="en-US"/>
        </w:rPr>
        <w:t>{employment_7_role_overview}</w:t>
      </w:r>
    </w:p>
    <w:p w14:paraId="686BC49E" w14:textId="77777777" w:rsidR="00166412" w:rsidRPr="00C33648" w:rsidRDefault="00166412" w:rsidP="00166412"/>
    <w:p w14:paraId="0962D385" w14:textId="77777777" w:rsidR="00166412" w:rsidRPr="00C33648" w:rsidRDefault="00166412" w:rsidP="00166412">
      <w:pPr>
        <w:pStyle w:val="Heading7CVs"/>
      </w:pPr>
      <w:r w:rsidRPr="00C33648">
        <w:t xml:space="preserve">Responsibilities </w:t>
      </w:r>
    </w:p>
    <w:p w14:paraId="2F593AEF" w14:textId="1DE073BB" w:rsidR="00166412" w:rsidRDefault="00166412" w:rsidP="00166412">
      <w:pPr>
        <w:pStyle w:val="ListBullet"/>
        <w:rPr>
          <w:lang w:val="en-US"/>
        </w:rPr>
      </w:pPr>
      <w:r>
        <w:rPr>
          <w:lang w:val="en-US"/>
        </w:rPr>
        <w:t>{employment_7_responsibility_primary}</w:t>
      </w:r>
    </w:p>
    <w:p w14:paraId="0D369D59" w14:textId="7D453961" w:rsidR="00166412" w:rsidRPr="005B784E" w:rsidRDefault="00166412" w:rsidP="00166412">
      <w:pPr>
        <w:pStyle w:val="ListBullet"/>
        <w:rPr>
          <w:lang w:val="en-US"/>
        </w:rPr>
      </w:pPr>
      <w:r>
        <w:rPr>
          <w:lang w:val="en-US"/>
        </w:rPr>
        <w:t>{employment_7_responsibility_secondary}</w:t>
      </w:r>
    </w:p>
    <w:p w14:paraId="033F0D7E" w14:textId="77777777" w:rsidR="00166412" w:rsidRPr="00C33648" w:rsidRDefault="00166412" w:rsidP="00166412"/>
    <w:p w14:paraId="24F54A0E" w14:textId="77777777" w:rsidR="00166412" w:rsidRPr="00C33648" w:rsidRDefault="00166412" w:rsidP="00166412">
      <w:pPr>
        <w:pStyle w:val="Heading7CVs"/>
      </w:pPr>
      <w:r w:rsidRPr="00C33648">
        <w:t>Achievements</w:t>
      </w:r>
    </w:p>
    <w:p w14:paraId="7126C62A" w14:textId="07FA45C4" w:rsidR="00166412" w:rsidRDefault="00166412" w:rsidP="00166412">
      <w:pPr>
        <w:pStyle w:val="ListBullet"/>
        <w:rPr>
          <w:lang w:val="en-US"/>
        </w:rPr>
      </w:pPr>
      <w:r>
        <w:rPr>
          <w:lang w:val="en-US"/>
        </w:rPr>
        <w:t>{employment_7_achievement_primary}</w:t>
      </w:r>
    </w:p>
    <w:p w14:paraId="778D2A3F" w14:textId="3D55A752" w:rsidR="00166412" w:rsidRPr="005B784E" w:rsidRDefault="00166412" w:rsidP="00166412">
      <w:pPr>
        <w:pStyle w:val="ListBullet"/>
        <w:rPr>
          <w:lang w:val="en-US"/>
        </w:rPr>
      </w:pPr>
      <w:r>
        <w:rPr>
          <w:lang w:val="en-US"/>
        </w:rPr>
        <w:t>{employment_7_achievement_secondary}</w:t>
      </w:r>
    </w:p>
    <w:p w14:paraId="33B98516" w14:textId="77777777" w:rsidR="00E36509" w:rsidRDefault="00E36509" w:rsidP="00E36509">
      <w:pPr>
        <w:pStyle w:val="ListBullet"/>
        <w:numPr>
          <w:ilvl w:val="0"/>
          <w:numId w:val="0"/>
        </w:numPr>
        <w:ind w:left="284" w:hanging="284"/>
        <w:rPr>
          <w:lang w:val="en-US"/>
        </w:rPr>
      </w:pPr>
    </w:p>
    <w:p w14:paraId="3F4FEAEA" w14:textId="77777777" w:rsidR="00E36509" w:rsidRPr="005B784E" w:rsidRDefault="00E36509" w:rsidP="00E36509">
      <w:pPr>
        <w:pStyle w:val="ListBullet"/>
        <w:numPr>
          <w:ilvl w:val="0"/>
          <w:numId w:val="0"/>
        </w:numPr>
        <w:ind w:left="284" w:hanging="284"/>
        <w:rPr>
          <w:lang w:val="en-US"/>
        </w:rPr>
      </w:pPr>
    </w:p>
    <w:p w14:paraId="076118C5" w14:textId="77777777" w:rsidR="00C33648" w:rsidRPr="00C33648" w:rsidRDefault="00C33648" w:rsidP="00AA5AB2"/>
    <w:p w14:paraId="32FFE3B5" w14:textId="77777777" w:rsidR="00C33648" w:rsidRPr="00C33648" w:rsidRDefault="00C33648" w:rsidP="00AA5AB2"/>
    <w:p w14:paraId="1DCF5BB1" w14:textId="77777777" w:rsidR="00C33648" w:rsidRPr="00C33648" w:rsidRDefault="00C33648" w:rsidP="0082036D">
      <w:pPr>
        <w:pStyle w:val="Heading2"/>
      </w:pPr>
      <w:r w:rsidRPr="00C33648">
        <w:t>Professional Development and Training</w:t>
      </w:r>
    </w:p>
    <w:p w14:paraId="36FD4CF9" w14:textId="29400977" w:rsidR="00C33648" w:rsidRDefault="00166412" w:rsidP="0082036D">
      <w:pPr>
        <w:pStyle w:val="ListBullet"/>
        <w:rPr>
          <w:lang w:val="en-US"/>
        </w:rPr>
      </w:pPr>
      <w:r>
        <w:rPr>
          <w:lang w:val="en-US"/>
        </w:rPr>
        <w:t>{professional_development_1}</w:t>
      </w:r>
    </w:p>
    <w:p w14:paraId="1CC7DDDA" w14:textId="459A9C47" w:rsidR="005B41EC" w:rsidRDefault="00166412" w:rsidP="005B41EC">
      <w:pPr>
        <w:pStyle w:val="ListBullet"/>
        <w:rPr>
          <w:lang w:val="en-US"/>
        </w:rPr>
      </w:pPr>
      <w:r>
        <w:rPr>
          <w:lang w:val="en-US"/>
        </w:rPr>
        <w:t>{professional_development_2}</w:t>
      </w:r>
    </w:p>
    <w:p w14:paraId="3D5C4E88" w14:textId="6453F298" w:rsidR="005B41EC" w:rsidRDefault="00166412" w:rsidP="005B41EC">
      <w:pPr>
        <w:pStyle w:val="ListBullet"/>
        <w:rPr>
          <w:lang w:val="en-US"/>
        </w:rPr>
      </w:pPr>
      <w:r>
        <w:rPr>
          <w:lang w:val="en-US"/>
        </w:rPr>
        <w:t>{professional_development_3}</w:t>
      </w:r>
    </w:p>
    <w:p w14:paraId="193D8F00" w14:textId="038E9ED8" w:rsidR="005B41EC" w:rsidRDefault="00166412" w:rsidP="005B41EC">
      <w:pPr>
        <w:pStyle w:val="ListBullet"/>
        <w:rPr>
          <w:lang w:val="en-US"/>
        </w:rPr>
      </w:pPr>
      <w:r>
        <w:rPr>
          <w:lang w:val="en-US"/>
        </w:rPr>
        <w:t>{professional_development_4}</w:t>
      </w:r>
    </w:p>
    <w:p w14:paraId="4449CE33" w14:textId="11706DFB" w:rsidR="004A3E08" w:rsidRPr="004A3E08" w:rsidRDefault="00166412" w:rsidP="004A3E08">
      <w:pPr>
        <w:pStyle w:val="ListBullet"/>
        <w:rPr>
          <w:lang w:val="en-US"/>
        </w:rPr>
      </w:pPr>
      <w:r>
        <w:rPr>
          <w:lang w:val="en-US"/>
        </w:rPr>
        <w:t>{professional_development_5}</w:t>
      </w:r>
    </w:p>
    <w:p w14:paraId="2E7EC4B9" w14:textId="77777777" w:rsidR="00C33648" w:rsidRPr="00C33648" w:rsidRDefault="00C33648" w:rsidP="009E2DE8"/>
    <w:p w14:paraId="504DC5FF" w14:textId="77777777" w:rsidR="00C33648" w:rsidRPr="00C33648" w:rsidRDefault="00C33648" w:rsidP="009E2DE8"/>
    <w:p w14:paraId="52B1AAD7" w14:textId="77777777" w:rsidR="00C33648" w:rsidRPr="00C33648" w:rsidRDefault="00C33648" w:rsidP="009E2DE8"/>
    <w:p w14:paraId="04F3E6D5" w14:textId="77777777" w:rsidR="00C33648" w:rsidRPr="00C33648" w:rsidRDefault="00C33648" w:rsidP="0082036D">
      <w:pPr>
        <w:pStyle w:val="Heading2"/>
      </w:pPr>
      <w:r w:rsidRPr="00C33648">
        <w:t>Other Information</w:t>
      </w:r>
    </w:p>
    <w:p w14:paraId="1BEB1C00" w14:textId="781BAC40" w:rsidR="00C33648" w:rsidRPr="00AA5AB2" w:rsidRDefault="00BD4E38" w:rsidP="007737CD">
      <w:pPr>
        <w:pStyle w:val="Heading3"/>
      </w:pPr>
      <w:r>
        <w:t>{</w:t>
      </w:r>
      <w:r w:rsidR="009C50F4">
        <w:t>additional_section_1_heading</w:t>
      </w:r>
      <w:r>
        <w:t>}</w:t>
      </w:r>
    </w:p>
    <w:p w14:paraId="43267907" w14:textId="33F10BE1" w:rsidR="002B10FD" w:rsidRDefault="005B784E" w:rsidP="002B10FD">
      <w:pPr>
        <w:pStyle w:val="ListBullet"/>
        <w:rPr>
          <w:lang w:val="en-US"/>
        </w:rPr>
      </w:pPr>
      <w:r>
        <w:rPr>
          <w:lang w:val="en-US"/>
        </w:rPr>
        <w:t>{</w:t>
      </w:r>
      <w:r w:rsidR="009C50F4">
        <w:rPr>
          <w:lang w:val="en-US"/>
        </w:rPr>
        <w:t>additional_section_1_content</w:t>
      </w:r>
      <w:r>
        <w:rPr>
          <w:lang w:val="en-US"/>
        </w:rPr>
        <w:t>}</w:t>
      </w:r>
    </w:p>
    <w:p w14:paraId="53FD7194" w14:textId="77777777" w:rsidR="002B10FD" w:rsidRPr="002B10FD" w:rsidRDefault="002B10FD" w:rsidP="002B10FD">
      <w:pPr>
        <w:pStyle w:val="ListBullet"/>
        <w:numPr>
          <w:ilvl w:val="0"/>
          <w:numId w:val="0"/>
        </w:numPr>
        <w:rPr>
          <w:lang w:val="en-US"/>
        </w:rPr>
      </w:pPr>
    </w:p>
    <w:p w14:paraId="3225B3F3" w14:textId="1425C3CE" w:rsidR="009C50F4" w:rsidRPr="00AA5AB2" w:rsidRDefault="009C50F4" w:rsidP="009C50F4">
      <w:pPr>
        <w:pStyle w:val="Heading3"/>
      </w:pPr>
      <w:r>
        <w:t>{additional_section_2_heading}</w:t>
      </w:r>
    </w:p>
    <w:p w14:paraId="6B753BFB" w14:textId="2412F2C2" w:rsidR="009C50F4" w:rsidRDefault="009C50F4" w:rsidP="009C50F4">
      <w:pPr>
        <w:pStyle w:val="ListBullet"/>
        <w:rPr>
          <w:lang w:val="en-US"/>
        </w:rPr>
      </w:pPr>
      <w:r>
        <w:rPr>
          <w:lang w:val="en-US"/>
        </w:rPr>
        <w:t>{additional_section_2_content}</w:t>
      </w:r>
    </w:p>
    <w:p w14:paraId="0951F8F7" w14:textId="77777777" w:rsidR="002B10FD" w:rsidRDefault="002B10FD" w:rsidP="002B10FD">
      <w:pPr>
        <w:pStyle w:val="ListBullet"/>
        <w:numPr>
          <w:ilvl w:val="0"/>
          <w:numId w:val="0"/>
        </w:numPr>
        <w:rPr>
          <w:lang w:val="en-US"/>
        </w:rPr>
      </w:pPr>
    </w:p>
    <w:p w14:paraId="0B8AE9B3" w14:textId="0D92ADDF" w:rsidR="009C50F4" w:rsidRPr="00AA5AB2" w:rsidRDefault="009C50F4" w:rsidP="009C50F4">
      <w:pPr>
        <w:pStyle w:val="Heading3"/>
      </w:pPr>
      <w:r>
        <w:t>{additional_section_3_heading}</w:t>
      </w:r>
    </w:p>
    <w:p w14:paraId="6B341F83" w14:textId="5981D935" w:rsidR="009C50F4" w:rsidRDefault="009C50F4" w:rsidP="009C50F4">
      <w:pPr>
        <w:pStyle w:val="ListBullet"/>
        <w:rPr>
          <w:lang w:val="en-US"/>
        </w:rPr>
      </w:pPr>
      <w:r>
        <w:rPr>
          <w:lang w:val="en-US"/>
        </w:rPr>
        <w:t>{additional_section_3_content}</w:t>
      </w:r>
    </w:p>
    <w:p w14:paraId="3372C760" w14:textId="77777777" w:rsidR="005B784E" w:rsidRPr="00AA5AB2" w:rsidRDefault="005B784E" w:rsidP="005B784E">
      <w:pPr>
        <w:pStyle w:val="ListBullet"/>
        <w:numPr>
          <w:ilvl w:val="0"/>
          <w:numId w:val="0"/>
        </w:numPr>
        <w:rPr>
          <w:lang w:val="en-US"/>
        </w:rPr>
      </w:pPr>
    </w:p>
    <w:sectPr w:rsidR="005B784E" w:rsidRPr="00AA5AB2" w:rsidSect="006126A5">
      <w:headerReference w:type="even" r:id="rId10"/>
      <w:headerReference w:type="default" r:id="rId11"/>
      <w:footerReference w:type="even" r:id="rId12"/>
      <w:footerReference w:type="default" r:id="rId13"/>
      <w:headerReference w:type="first" r:id="rId14"/>
      <w:footerReference w:type="first" r:id="rId15"/>
      <w:pgSz w:w="11906" w:h="16838"/>
      <w:pgMar w:top="1628" w:right="851" w:bottom="993" w:left="851" w:header="624" w:footer="48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BA219" w14:textId="77777777" w:rsidR="006E1777" w:rsidRDefault="006E1777" w:rsidP="00FA0C2C">
      <w:r>
        <w:separator/>
      </w:r>
    </w:p>
    <w:p w14:paraId="57B68906" w14:textId="77777777" w:rsidR="006E1777" w:rsidRDefault="006E1777" w:rsidP="00FA0C2C"/>
  </w:endnote>
  <w:endnote w:type="continuationSeparator" w:id="0">
    <w:p w14:paraId="542509EA" w14:textId="77777777" w:rsidR="006E1777" w:rsidRDefault="006E1777" w:rsidP="00FA0C2C">
      <w:r>
        <w:continuationSeparator/>
      </w:r>
    </w:p>
    <w:p w14:paraId="2BFA4607" w14:textId="77777777" w:rsidR="006E1777" w:rsidRDefault="006E1777" w:rsidP="00FA0C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Trade Gothic Next">
    <w:charset w:val="00"/>
    <w:family w:val="swiss"/>
    <w:pitch w:val="variable"/>
    <w:sig w:usb0="8000002F" w:usb1="0000000A" w:usb2="00000000" w:usb3="00000000" w:csb0="00000001" w:csb1="00000000"/>
  </w:font>
  <w:font w:name="Wingdings">
    <w:panose1 w:val="05000000000000000000"/>
    <w:charset w:val="02"/>
    <w:family w:val="auto"/>
    <w:pitch w:val="variable"/>
    <w:sig w:usb0="00000000" w:usb1="10000000" w:usb2="00000000" w:usb3="00000000" w:csb0="80000000" w:csb1="00000000"/>
  </w:font>
  <w:font w:name="F37 Hybrid Medium">
    <w:altName w:val="Times New Roman"/>
    <w:charset w:val="00"/>
    <w:family w:val="auto"/>
    <w:pitch w:val="variable"/>
    <w:sig w:usb0="A00000FF" w:usb1="0000A47B" w:usb2="00000000" w:usb3="00000000" w:csb0="00000193" w:csb1="00000000"/>
  </w:font>
  <w:font w:name="Aktiv Grotesk">
    <w:altName w:val="Nirmala UI"/>
    <w:charset w:val="00"/>
    <w:family w:val="swiss"/>
    <w:pitch w:val="variable"/>
    <w:sig w:usb0="E100AAFF" w:usb1="D000FFFB" w:usb2="00000028"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2C9A" w14:textId="08631970" w:rsidR="006115E5" w:rsidRDefault="00BD4E38">
    <w:pPr>
      <w:pStyle w:val="Footer"/>
    </w:pPr>
    <w:r>
      <w:rPr>
        <w:noProof/>
      </w:rPr>
      <mc:AlternateContent>
        <mc:Choice Requires="wps">
          <w:drawing>
            <wp:anchor distT="0" distB="0" distL="0" distR="0" simplePos="0" relativeHeight="251679744" behindDoc="0" locked="0" layoutInCell="1" allowOverlap="1" wp14:anchorId="5CD38BC4" wp14:editId="72B68A7D">
              <wp:simplePos x="635" y="635"/>
              <wp:positionH relativeFrom="page">
                <wp:align>center</wp:align>
              </wp:positionH>
              <wp:positionV relativeFrom="page">
                <wp:align>bottom</wp:align>
              </wp:positionV>
              <wp:extent cx="1099820" cy="345440"/>
              <wp:effectExtent l="0" t="0" r="5080" b="0"/>
              <wp:wrapNone/>
              <wp:docPr id="513763607" name="Text Box 2"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9820" cy="345440"/>
                      </a:xfrm>
                      <a:prstGeom prst="rect">
                        <a:avLst/>
                      </a:prstGeom>
                      <a:noFill/>
                      <a:ln>
                        <a:noFill/>
                      </a:ln>
                    </wps:spPr>
                    <wps:txbx>
                      <w:txbxContent>
                        <w:p w14:paraId="1FDF52D3" w14:textId="5579256B" w:rsidR="00BD4E38" w:rsidRPr="00BD4E38" w:rsidRDefault="00BD4E38" w:rsidP="00BD4E38">
                          <w:pPr>
                            <w:rPr>
                              <w:rFonts w:ascii="Calibri" w:eastAsia="Calibri" w:hAnsi="Calibri" w:cs="Calibri"/>
                              <w:noProof/>
                              <w:color w:val="000000"/>
                            </w:rPr>
                          </w:pPr>
                          <w:r w:rsidRPr="00BD4E38">
                            <w:rPr>
                              <w:rFonts w:ascii="Calibri" w:eastAsia="Calibri" w:hAnsi="Calibri" w:cs="Calibri"/>
                              <w:noProof/>
                              <w:color w:val="00000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D38BC4" id="_x0000_t202" coordsize="21600,21600" o:spt="202" path="m,l,21600r21600,l21600,xe">
              <v:stroke joinstyle="miter"/>
              <v:path gradientshapeok="t" o:connecttype="rect"/>
            </v:shapetype>
            <v:shape id="_x0000_s1028" type="#_x0000_t202" alt="Classification: Private" style="position:absolute;margin-left:0;margin-top:0;width:86.6pt;height:27.2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" filled="f" stroked="f">
              <v:textbox style="mso-fit-shape-to-text:t" inset="0,0,0,15pt">
                <w:txbxContent>
                  <w:p w14:paraId="1FDF52D3" w14:textId="5579256B" w:rsidR="00BD4E38" w:rsidRPr="00BD4E38" w:rsidRDefault="00BD4E38" w:rsidP="00BD4E38">
                    <w:pPr>
                      <w:rPr>
                        <w:rFonts w:ascii="Calibri" w:eastAsia="Calibri" w:hAnsi="Calibri" w:cs="Calibri"/>
                        <w:noProof/>
                        <w:color w:val="000000"/>
                      </w:rPr>
                    </w:pPr>
                    <w:r w:rsidRPr="00BD4E38">
                      <w:rPr>
                        <w:rFonts w:ascii="Calibri" w:eastAsia="Calibri" w:hAnsi="Calibri" w:cs="Calibri"/>
                        <w:noProof/>
                        <w:color w:val="000000"/>
                      </w:rPr>
                      <w:t>Classification: 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OmeraTablestyle20"/>
      <w:tblW w:w="10220" w:type="dxa"/>
      <w:tblBorders>
        <w:top w:val="single" w:sz="4" w:space="0" w:color="F97012" w:themeColor="accent1"/>
        <w:bottom w:val="none" w:sz="0" w:space="0" w:color="auto"/>
        <w:insideH w:val="none" w:sz="0" w:space="0" w:color="auto"/>
      </w:tblBorders>
      <w:tblLayout w:type="fixed"/>
      <w:tblCellMar>
        <w:top w:w="0" w:type="dxa"/>
        <w:left w:w="0" w:type="dxa"/>
        <w:bottom w:w="0" w:type="dxa"/>
        <w:right w:w="0" w:type="dxa"/>
      </w:tblCellMar>
      <w:tblLook w:val="04A0" w:firstRow="1" w:lastRow="0" w:firstColumn="1" w:lastColumn="0" w:noHBand="0" w:noVBand="1"/>
    </w:tblPr>
    <w:tblGrid>
      <w:gridCol w:w="10159"/>
      <w:gridCol w:w="21"/>
      <w:gridCol w:w="20"/>
      <w:gridCol w:w="20"/>
    </w:tblGrid>
    <w:tr w:rsidR="006115E5" w14:paraId="63AF7931" w14:textId="77777777" w:rsidTr="00DE1828">
      <w:trPr>
        <w:cnfStyle w:val="100000000000" w:firstRow="1" w:lastRow="0" w:firstColumn="0" w:lastColumn="0" w:oddVBand="0" w:evenVBand="0" w:oddHBand="0" w:evenHBand="0" w:firstRowFirstColumn="0" w:firstRowLastColumn="0" w:lastRowFirstColumn="0" w:lastRowLastColumn="0"/>
      </w:trPr>
      <w:tc>
        <w:tcPr>
          <w:tcW w:w="1015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03BAD0F8" w14:textId="3871C476" w:rsidR="006115E5" w:rsidRDefault="006115E5" w:rsidP="006115E5">
          <w:pPr>
            <w:pStyle w:val="Footer-Black"/>
            <w:pBdr>
              <w:top w:val="none" w:sz="0" w:space="0" w:color="auto"/>
            </w:pBdr>
            <w:spacing w:before="60"/>
            <w:rPr>
              <w:b/>
              <w:noProof/>
            </w:rPr>
          </w:pPr>
          <w:r>
            <w:rPr>
              <w:rStyle w:val="Footer-OrangeChar"/>
              <w:color w:val="F97012" w:themeColor="accent1"/>
            </w:rPr>
            <w:t xml:space="preserve">Candidate Report – </w:t>
          </w:r>
          <w:r w:rsidR="007A1938">
            <w:rPr>
              <w:rStyle w:val="Footer-OrangeChar"/>
              <w:color w:val="F97012" w:themeColor="accent1"/>
            </w:rPr>
            <w:t>{</w:t>
          </w:r>
          <w:r w:rsidR="007658EC">
            <w:rPr>
              <w:rStyle w:val="Footer-OrangeChar"/>
              <w:color w:val="F97012" w:themeColor="accent1"/>
            </w:rPr>
            <w:t>first</w:t>
          </w:r>
          <w:r w:rsidR="000831DB">
            <w:rPr>
              <w:rStyle w:val="Footer-OrangeChar"/>
              <w:color w:val="F97012" w:themeColor="accent1"/>
            </w:rPr>
            <w:t>_</w:t>
          </w:r>
          <w:r w:rsidR="007A1938">
            <w:rPr>
              <w:rStyle w:val="Footer-OrangeChar"/>
              <w:color w:val="F97012" w:themeColor="accent1"/>
            </w:rPr>
            <w:t>name}</w:t>
          </w:r>
          <w:r w:rsidR="007658EC">
            <w:rPr>
              <w:rStyle w:val="Footer-OrangeChar"/>
              <w:color w:val="F97012" w:themeColor="accent1"/>
            </w:rPr>
            <w:t xml:space="preserve"> {last_name}</w:t>
          </w:r>
          <w:r>
            <w:rPr>
              <w:rStyle w:val="Footer-OrangeChar"/>
              <w:color w:val="F97012" w:themeColor="accent1"/>
            </w:rPr>
            <w:t xml:space="preserve"> </w:t>
          </w:r>
          <w:r w:rsidRPr="007A0B6B">
            <w:tab/>
          </w:r>
          <w:r w:rsidRPr="00850CBC">
            <w:rPr>
              <w:bCs w:val="0"/>
              <w:color w:val="auto"/>
            </w:rPr>
            <w:t xml:space="preserve">Page </w:t>
          </w:r>
          <w:r w:rsidRPr="00850CBC">
            <w:rPr>
              <w:bCs w:val="0"/>
              <w:color w:val="auto"/>
            </w:rPr>
            <w:fldChar w:fldCharType="begin"/>
          </w:r>
          <w:r w:rsidRPr="00850CBC">
            <w:rPr>
              <w:bCs w:val="0"/>
              <w:color w:val="auto"/>
            </w:rPr>
            <w:instrText xml:space="preserve"> PAGE  \* Arabic  \* MERGEFORMAT </w:instrText>
          </w:r>
          <w:r w:rsidRPr="00850CBC">
            <w:rPr>
              <w:bCs w:val="0"/>
              <w:color w:val="auto"/>
            </w:rPr>
            <w:fldChar w:fldCharType="separate"/>
          </w:r>
          <w:r>
            <w:rPr>
              <w:bCs w:val="0"/>
              <w:color w:val="auto"/>
            </w:rPr>
            <w:t>4</w:t>
          </w:r>
          <w:r w:rsidRPr="00850CBC">
            <w:rPr>
              <w:bCs w:val="0"/>
              <w:color w:val="auto"/>
            </w:rPr>
            <w:fldChar w:fldCharType="end"/>
          </w:r>
          <w:r w:rsidRPr="00850CBC">
            <w:rPr>
              <w:bCs w:val="0"/>
              <w:color w:val="auto"/>
            </w:rPr>
            <w:t xml:space="preserve"> of </w:t>
          </w:r>
          <w:r w:rsidRPr="00850CBC">
            <w:rPr>
              <w:bCs w:val="0"/>
              <w:color w:val="auto"/>
            </w:rPr>
            <w:fldChar w:fldCharType="begin"/>
          </w:r>
          <w:r w:rsidRPr="00850CBC">
            <w:rPr>
              <w:bCs w:val="0"/>
              <w:color w:val="auto"/>
            </w:rPr>
            <w:instrText xml:space="preserve"> NUMPAGES  \* Arabic  \* MERGEFORMAT </w:instrText>
          </w:r>
          <w:r w:rsidRPr="00850CBC">
            <w:rPr>
              <w:bCs w:val="0"/>
              <w:color w:val="auto"/>
            </w:rPr>
            <w:fldChar w:fldCharType="separate"/>
          </w:r>
          <w:r>
            <w:rPr>
              <w:bCs w:val="0"/>
              <w:color w:val="auto"/>
            </w:rPr>
            <w:t>5</w:t>
          </w:r>
          <w:r w:rsidRPr="00850CBC">
            <w:rPr>
              <w:bCs w:val="0"/>
              <w:color w:val="auto"/>
            </w:rPr>
            <w:fldChar w:fldCharType="end"/>
          </w:r>
        </w:p>
        <w:p w14:paraId="30EF6E78" w14:textId="17D9FE3B" w:rsidR="006115E5" w:rsidRPr="007A0B6B" w:rsidRDefault="007A1938" w:rsidP="006115E5">
          <w:pPr>
            <w:pStyle w:val="Footer-Black"/>
            <w:pBdr>
              <w:top w:val="none" w:sz="0" w:space="0" w:color="auto"/>
            </w:pBdr>
          </w:pPr>
          <w:r>
            <w:t>{</w:t>
          </w:r>
          <w:r w:rsidR="000831DB">
            <w:t>client_</w:t>
          </w:r>
          <w:r>
            <w:t>c</w:t>
          </w:r>
          <w:r w:rsidR="006115E5" w:rsidRPr="0035672B">
            <w:t>ompany</w:t>
          </w:r>
          <w:r w:rsidR="000831DB">
            <w:t>_name</w:t>
          </w:r>
          <w:r>
            <w:t>}</w:t>
          </w:r>
          <w:r w:rsidR="006115E5" w:rsidRPr="0035672B">
            <w:t xml:space="preserve"> </w:t>
          </w:r>
          <w:r w:rsidR="006115E5" w:rsidRPr="0035672B">
            <w:rPr>
              <w:color w:val="F97012" w:themeColor="text2"/>
            </w:rPr>
            <w:t xml:space="preserve">| </w:t>
          </w:r>
          <w:r>
            <w:rPr>
              <w:rStyle w:val="Footer-BlackChar"/>
            </w:rPr>
            <w:t>{</w:t>
          </w:r>
          <w:r w:rsidR="000831DB">
            <w:rPr>
              <w:rStyle w:val="Footer-BlackChar"/>
            </w:rPr>
            <w:t>candidate_target_role</w:t>
          </w:r>
          <w:r>
            <w:rPr>
              <w:rStyle w:val="Footer-BlackChar"/>
            </w:rPr>
            <w:t>}</w:t>
          </w:r>
        </w:p>
      </w:tc>
      <w:tc>
        <w:tcPr>
          <w:tcW w:w="2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6C6DCA28" w14:textId="77777777" w:rsidR="006115E5" w:rsidRPr="009470FD" w:rsidRDefault="006115E5" w:rsidP="006115E5">
          <w:pPr>
            <w:pStyle w:val="Footerbodytext"/>
          </w:pPr>
        </w:p>
      </w:tc>
      <w:tc>
        <w:tcPr>
          <w:tcW w:w="2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4AF15532" w14:textId="77777777" w:rsidR="006115E5" w:rsidRPr="009470FD" w:rsidRDefault="006115E5" w:rsidP="006115E5">
          <w:pPr>
            <w:pStyle w:val="Footerbodytext"/>
          </w:pPr>
        </w:p>
      </w:tc>
      <w:tc>
        <w:tcPr>
          <w:tcW w:w="2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vAlign w:val="bottom"/>
        </w:tcPr>
        <w:p w14:paraId="275E31F6" w14:textId="77777777" w:rsidR="006115E5" w:rsidRPr="000A06F6" w:rsidRDefault="006115E5" w:rsidP="006115E5">
          <w:pPr>
            <w:pStyle w:val="Footerbodytext"/>
            <w:spacing w:line="204" w:lineRule="auto"/>
            <w:jc w:val="right"/>
            <w:rPr>
              <w:b/>
              <w:bCs w:val="0"/>
            </w:rPr>
          </w:pPr>
        </w:p>
      </w:tc>
    </w:tr>
  </w:tbl>
  <w:p w14:paraId="5DC929EF" w14:textId="77777777" w:rsidR="009470FD" w:rsidRPr="00FC61E8" w:rsidRDefault="009470FD" w:rsidP="00FC61E8">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AACB" w14:textId="07333812" w:rsidR="006115E5" w:rsidRDefault="00BD4E38">
    <w:pPr>
      <w:pStyle w:val="Footer"/>
    </w:pPr>
    <w:r>
      <w:rPr>
        <w:noProof/>
      </w:rPr>
      <mc:AlternateContent>
        <mc:Choice Requires="wps">
          <w:drawing>
            <wp:anchor distT="0" distB="0" distL="0" distR="0" simplePos="0" relativeHeight="251678720" behindDoc="0" locked="0" layoutInCell="1" allowOverlap="1" wp14:anchorId="52FABC4A" wp14:editId="26C120ED">
              <wp:simplePos x="542925" y="10163175"/>
              <wp:positionH relativeFrom="page">
                <wp:align>center</wp:align>
              </wp:positionH>
              <wp:positionV relativeFrom="page">
                <wp:align>bottom</wp:align>
              </wp:positionV>
              <wp:extent cx="1099820" cy="345440"/>
              <wp:effectExtent l="0" t="0" r="5080" b="0"/>
              <wp:wrapNone/>
              <wp:docPr id="1957185081" name="Text Box 1" descr="Classification: 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9820" cy="345440"/>
                      </a:xfrm>
                      <a:prstGeom prst="rect">
                        <a:avLst/>
                      </a:prstGeom>
                      <a:noFill/>
                      <a:ln>
                        <a:noFill/>
                      </a:ln>
                    </wps:spPr>
                    <wps:txbx>
                      <w:txbxContent>
                        <w:p w14:paraId="5AF6DD2A" w14:textId="4B8F7238" w:rsidR="00BD4E38" w:rsidRPr="00BD4E38" w:rsidRDefault="00BD4E38" w:rsidP="00BD4E38">
                          <w:pPr>
                            <w:rPr>
                              <w:rFonts w:ascii="Calibri" w:eastAsia="Calibri" w:hAnsi="Calibri" w:cs="Calibri"/>
                              <w:noProof/>
                              <w:color w:val="000000"/>
                            </w:rPr>
                          </w:pPr>
                          <w:r w:rsidRPr="00BD4E38">
                            <w:rPr>
                              <w:rFonts w:ascii="Calibri" w:eastAsia="Calibri" w:hAnsi="Calibri" w:cs="Calibri"/>
                              <w:noProof/>
                              <w:color w:val="000000"/>
                            </w:rPr>
                            <w:t>Classification: 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FABC4A" id="_x0000_t202" coordsize="21600,21600" o:spt="202" path="m,l,21600r21600,l21600,xe">
              <v:stroke joinstyle="miter"/>
              <v:path gradientshapeok="t" o:connecttype="rect"/>
            </v:shapetype>
            <v:shape id="Text Box 1" o:spid="_x0000_s1029" type="#_x0000_t202" alt="Classification: Private" style="position:absolute;margin-left:0;margin-top:0;width:86.6pt;height:27.2pt;z-index:2516787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" filled="f" stroked="f">
              <v:textbox style="mso-fit-shape-to-text:t" inset="0,0,0,15pt">
                <w:txbxContent>
                  <w:p w14:paraId="5AF6DD2A" w14:textId="4B8F7238" w:rsidR="00BD4E38" w:rsidRPr="00BD4E38" w:rsidRDefault="00BD4E38" w:rsidP="00BD4E38">
                    <w:pPr>
                      <w:rPr>
                        <w:rFonts w:ascii="Calibri" w:eastAsia="Calibri" w:hAnsi="Calibri" w:cs="Calibri"/>
                        <w:noProof/>
                        <w:color w:val="000000"/>
                      </w:rPr>
                    </w:pPr>
                    <w:r w:rsidRPr="00BD4E38">
                      <w:rPr>
                        <w:rFonts w:ascii="Calibri" w:eastAsia="Calibri" w:hAnsi="Calibri" w:cs="Calibri"/>
                        <w:noProof/>
                        <w:color w:val="000000"/>
                      </w:rPr>
                      <w:t>Classification: 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DA3D" w14:textId="77777777" w:rsidR="006E1777" w:rsidRDefault="006E1777" w:rsidP="00FA0C2C">
      <w:r>
        <w:separator/>
      </w:r>
    </w:p>
    <w:p w14:paraId="61F93551" w14:textId="77777777" w:rsidR="006E1777" w:rsidRDefault="006E1777" w:rsidP="00FA0C2C"/>
  </w:footnote>
  <w:footnote w:type="continuationSeparator" w:id="0">
    <w:p w14:paraId="20785ADB" w14:textId="77777777" w:rsidR="006E1777" w:rsidRDefault="006E1777" w:rsidP="00FA0C2C">
      <w:r>
        <w:continuationSeparator/>
      </w:r>
    </w:p>
    <w:p w14:paraId="44423DC7" w14:textId="77777777" w:rsidR="006E1777" w:rsidRDefault="006E1777" w:rsidP="00FA0C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067E4" w14:textId="77777777" w:rsidR="007658EC" w:rsidRDefault="007658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73A1" w14:textId="77777777" w:rsidR="006115E5" w:rsidRDefault="006115E5" w:rsidP="006115E5">
    <w:pPr>
      <w:pStyle w:val="Header"/>
    </w:pPr>
    <w:r>
      <w:rPr>
        <w:noProof/>
      </w:rPr>
      <w:drawing>
        <wp:anchor distT="0" distB="0" distL="114300" distR="114300" simplePos="0" relativeHeight="251677696" behindDoc="0" locked="0" layoutInCell="1" allowOverlap="1" wp14:anchorId="206E40E0" wp14:editId="40BB8F0B">
          <wp:simplePos x="0" y="0"/>
          <wp:positionH relativeFrom="margin">
            <wp:posOffset>5353050</wp:posOffset>
          </wp:positionH>
          <wp:positionV relativeFrom="paragraph">
            <wp:posOffset>-57785</wp:posOffset>
          </wp:positionV>
          <wp:extent cx="1108075" cy="254635"/>
          <wp:effectExtent l="0" t="0" r="0" b="0"/>
          <wp:wrapNone/>
          <wp:docPr id="1837059658" name="Graphic 183705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08075" cy="254635"/>
                  </a:xfrm>
                  <a:prstGeom prst="rect">
                    <a:avLst/>
                  </a:prstGeom>
                </pic:spPr>
              </pic:pic>
            </a:graphicData>
          </a:graphic>
          <wp14:sizeRelH relativeFrom="margin">
            <wp14:pctWidth>0</wp14:pctWidth>
          </wp14:sizeRelH>
          <wp14:sizeRelV relativeFrom="margin">
            <wp14:pctHeight>0</wp14:pctHeight>
          </wp14:sizeRelV>
        </wp:anchor>
      </w:drawing>
    </w:r>
  </w:p>
  <w:p w14:paraId="2C00B56A" w14:textId="77777777" w:rsidR="006115E5" w:rsidRDefault="006115E5" w:rsidP="006115E5">
    <w:pPr>
      <w:pStyle w:val="Header"/>
    </w:pPr>
  </w:p>
  <w:p w14:paraId="323C79C0" w14:textId="77777777" w:rsidR="006115E5" w:rsidRDefault="006115E5" w:rsidP="006115E5">
    <w:pPr>
      <w:pStyle w:val="Header"/>
      <w:pBdr>
        <w:bottom w:val="single" w:sz="4" w:space="1" w:color="auto"/>
      </w:pBdr>
    </w:pPr>
  </w:p>
  <w:p w14:paraId="55179736" w14:textId="77777777" w:rsidR="009470FD" w:rsidRPr="006115E5" w:rsidRDefault="009470FD" w:rsidP="006115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2AD3" w14:textId="77777777" w:rsidR="000A06F6" w:rsidRDefault="005F27C1" w:rsidP="005F27C1">
    <w:pPr>
      <w:pStyle w:val="HeaderLineOrange"/>
      <w:pBdr>
        <w:bottom w:val="none" w:sz="0" w:space="0" w:color="auto"/>
      </w:pBdr>
      <w:jc w:val="right"/>
    </w:pPr>
    <w:r>
      <w:drawing>
        <wp:anchor distT="0" distB="0" distL="114300" distR="114300" simplePos="0" relativeHeight="251675648" behindDoc="0" locked="0" layoutInCell="1" allowOverlap="1" wp14:anchorId="766B5F47" wp14:editId="10330F2C">
          <wp:simplePos x="0" y="0"/>
          <wp:positionH relativeFrom="margin">
            <wp:posOffset>3331845</wp:posOffset>
          </wp:positionH>
          <wp:positionV relativeFrom="paragraph">
            <wp:posOffset>118110</wp:posOffset>
          </wp:positionV>
          <wp:extent cx="3147695" cy="485140"/>
          <wp:effectExtent l="0" t="0" r="0" b="0"/>
          <wp:wrapThrough wrapText="bothSides">
            <wp:wrapPolygon edited="0">
              <wp:start x="784" y="0"/>
              <wp:lineTo x="0" y="5089"/>
              <wp:lineTo x="0" y="15267"/>
              <wp:lineTo x="654" y="20356"/>
              <wp:lineTo x="915" y="20356"/>
              <wp:lineTo x="21439" y="20356"/>
              <wp:lineTo x="21439" y="5089"/>
              <wp:lineTo x="18955" y="3393"/>
              <wp:lineTo x="2484" y="0"/>
              <wp:lineTo x="784" y="0"/>
            </wp:wrapPolygon>
          </wp:wrapThrough>
          <wp:docPr id="9188086" name="Graphic 918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53221" name="Graphic 834353221"/>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147695" cy="485140"/>
                  </a:xfrm>
                  <a:prstGeom prst="rect">
                    <a:avLst/>
                  </a:prstGeom>
                </pic:spPr>
              </pic:pic>
            </a:graphicData>
          </a:graphic>
        </wp:anchor>
      </w:drawing>
    </w:r>
  </w:p>
  <w:p w14:paraId="6B94E5B9" w14:textId="77777777" w:rsidR="000A06F6" w:rsidRDefault="000A06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D21D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858B6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6D069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B6EE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A4B8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B6CF4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7A0C024"/>
    <w:lvl w:ilvl="0">
      <w:start w:val="1"/>
      <w:numFmt w:val="bullet"/>
      <w:pStyle w:val="ListBullet3"/>
      <w:lvlText w:val="o"/>
      <w:lvlJc w:val="left"/>
      <w:pPr>
        <w:ind w:left="926" w:hanging="360"/>
      </w:pPr>
      <w:rPr>
        <w:rFonts w:ascii="Courier New" w:hAnsi="Courier New" w:hint="default"/>
        <w:color w:val="F97012" w:themeColor="text2"/>
        <w:sz w:val="12"/>
      </w:rPr>
    </w:lvl>
  </w:abstractNum>
  <w:abstractNum w:abstractNumId="7" w15:restartNumberingAfterBreak="0">
    <w:nsid w:val="FFFFFF83"/>
    <w:multiLevelType w:val="singleLevel"/>
    <w:tmpl w:val="A93CF0F0"/>
    <w:lvl w:ilvl="0">
      <w:start w:val="1"/>
      <w:numFmt w:val="bullet"/>
      <w:pStyle w:val="ListBullet2"/>
      <w:lvlText w:val="‒"/>
      <w:lvlJc w:val="left"/>
      <w:pPr>
        <w:ind w:left="643" w:hanging="360"/>
      </w:pPr>
      <w:rPr>
        <w:rFonts w:ascii="Montserrat" w:hAnsi="Montserrat" w:hint="default"/>
        <w:color w:val="F97012" w:themeColor="accent1"/>
        <w:sz w:val="18"/>
      </w:rPr>
    </w:lvl>
  </w:abstractNum>
  <w:abstractNum w:abstractNumId="8" w15:restartNumberingAfterBreak="0">
    <w:nsid w:val="FFFFFF88"/>
    <w:multiLevelType w:val="singleLevel"/>
    <w:tmpl w:val="3134FC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1C23786"/>
    <w:lvl w:ilvl="0">
      <w:start w:val="1"/>
      <w:numFmt w:val="bullet"/>
      <w:pStyle w:val="ListBullet"/>
      <w:lvlText w:val=""/>
      <w:lvlJc w:val="left"/>
      <w:pPr>
        <w:ind w:left="360" w:hanging="360"/>
      </w:pPr>
      <w:rPr>
        <w:rFonts w:ascii="Symbol" w:hAnsi="Symbol" w:hint="default"/>
        <w:color w:val="F97012" w:themeColor="accent1"/>
        <w:sz w:val="18"/>
      </w:rPr>
    </w:lvl>
  </w:abstractNum>
  <w:abstractNum w:abstractNumId="10" w15:restartNumberingAfterBreak="0">
    <w:nsid w:val="08526D5B"/>
    <w:multiLevelType w:val="hybridMultilevel"/>
    <w:tmpl w:val="20B62DA8"/>
    <w:lvl w:ilvl="0" w:tplc="7ED89D78">
      <w:start w:val="1"/>
      <w:numFmt w:val="decimal"/>
      <w:lvlText w:val="%1."/>
      <w:lvlJc w:val="left"/>
      <w:pPr>
        <w:ind w:left="360" w:hanging="360"/>
      </w:pPr>
      <w:rPr>
        <w:rFonts w:ascii="Arial" w:hAnsi="Arial" w:hint="default"/>
        <w:b w:val="0"/>
        <w:i w:val="0"/>
        <w:color w:val="F97012" w:themeColor="text2"/>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0AEC2A8F"/>
    <w:multiLevelType w:val="multilevel"/>
    <w:tmpl w:val="FD14AE70"/>
    <w:lvl w:ilvl="0">
      <w:start w:val="1"/>
      <w:numFmt w:val="decimal"/>
      <w:lvlText w:val="%1."/>
      <w:lvlJc w:val="left"/>
      <w:pPr>
        <w:tabs>
          <w:tab w:val="num" w:pos="284"/>
        </w:tabs>
        <w:ind w:left="284" w:hanging="284"/>
      </w:pPr>
      <w:rPr>
        <w:rFonts w:asciiTheme="minorHAnsi" w:hAnsiTheme="minorHAnsi" w:hint="default"/>
        <w:b/>
        <w:i w:val="0"/>
        <w:color w:val="F97012" w:themeColor="text2"/>
        <w:sz w:val="20"/>
      </w:rPr>
    </w:lvl>
    <w:lvl w:ilvl="1">
      <w:start w:val="1"/>
      <w:numFmt w:val="decimal"/>
      <w:lvlText w:val="%1.%2"/>
      <w:lvlJc w:val="left"/>
      <w:pPr>
        <w:tabs>
          <w:tab w:val="num" w:pos="567"/>
        </w:tabs>
        <w:ind w:left="567" w:firstLine="0"/>
      </w:pPr>
      <w:rPr>
        <w:rFonts w:asciiTheme="minorHAnsi" w:hAnsiTheme="minorHAnsi" w:hint="default"/>
        <w:b/>
        <w:i w:val="0"/>
        <w:color w:val="F97012" w:themeColor="text2"/>
        <w:sz w:val="20"/>
      </w:rPr>
    </w:lvl>
    <w:lvl w:ilvl="2">
      <w:start w:val="1"/>
      <w:numFmt w:val="decimal"/>
      <w:lvlText w:val="%1.%2.%3"/>
      <w:lvlJc w:val="left"/>
      <w:pPr>
        <w:tabs>
          <w:tab w:val="num" w:pos="567"/>
        </w:tabs>
        <w:ind w:left="1080" w:hanging="360"/>
      </w:pPr>
      <w:rPr>
        <w:rFonts w:asciiTheme="minorHAnsi" w:hAnsiTheme="minorHAnsi" w:hint="default"/>
        <w:b/>
        <w:i w:val="0"/>
        <w:color w:val="F97012" w:themeColor="text2"/>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F544A79"/>
    <w:multiLevelType w:val="multilevel"/>
    <w:tmpl w:val="E73804C8"/>
    <w:lvl w:ilvl="0">
      <w:start w:val="1"/>
      <w:numFmt w:val="decimal"/>
      <w:pStyle w:val="Heading1L1Numbered"/>
      <w:lvlText w:val="%1."/>
      <w:lvlJc w:val="left"/>
      <w:pPr>
        <w:tabs>
          <w:tab w:val="num" w:pos="567"/>
        </w:tabs>
        <w:ind w:left="567" w:hanging="567"/>
      </w:pPr>
      <w:rPr>
        <w:rFonts w:hint="default"/>
      </w:rPr>
    </w:lvl>
    <w:lvl w:ilvl="1">
      <w:start w:val="1"/>
      <w:numFmt w:val="decimal"/>
      <w:pStyle w:val="Heading2L2Numbered"/>
      <w:lvlText w:val="%1.%2"/>
      <w:lvlJc w:val="left"/>
      <w:pPr>
        <w:ind w:left="567" w:hanging="567"/>
      </w:pPr>
      <w:rPr>
        <w:rFonts w:hint="default"/>
      </w:rPr>
    </w:lvl>
    <w:lvl w:ilvl="2">
      <w:start w:val="1"/>
      <w:numFmt w:val="decimal"/>
      <w:pStyle w:val="Heading3L3Numbered"/>
      <w:lvlText w:val="%1.%2.%3"/>
      <w:lvlJc w:val="left"/>
      <w:pPr>
        <w:ind w:left="624" w:hanging="62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D242792"/>
    <w:multiLevelType w:val="hybridMultilevel"/>
    <w:tmpl w:val="6D585D72"/>
    <w:lvl w:ilvl="0" w:tplc="1052617C">
      <w:start w:val="12"/>
      <w:numFmt w:val="decimal"/>
      <w:lvlText w:val="%1."/>
      <w:lvlJc w:val="left"/>
      <w:pPr>
        <w:tabs>
          <w:tab w:val="num" w:pos="720"/>
        </w:tabs>
        <w:ind w:left="720" w:hanging="72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DB90348"/>
    <w:multiLevelType w:val="multilevel"/>
    <w:tmpl w:val="BFA490E2"/>
    <w:lvl w:ilvl="0">
      <w:start w:val="1"/>
      <w:numFmt w:val="upperLetter"/>
      <w:pStyle w:val="List"/>
      <w:lvlText w:val="%1."/>
      <w:lvlJc w:val="left"/>
      <w:pPr>
        <w:tabs>
          <w:tab w:val="num" w:pos="284"/>
        </w:tabs>
        <w:ind w:left="284" w:hanging="284"/>
      </w:pPr>
      <w:rPr>
        <w:rFonts w:asciiTheme="minorHAnsi" w:hAnsiTheme="minorHAnsi" w:hint="default"/>
        <w:b/>
        <w:i w:val="0"/>
        <w:color w:val="F97012" w:themeColor="text2"/>
        <w:sz w:val="18"/>
      </w:rPr>
    </w:lvl>
    <w:lvl w:ilvl="1">
      <w:start w:val="1"/>
      <w:numFmt w:val="lowerLetter"/>
      <w:pStyle w:val="List2"/>
      <w:lvlText w:val="%2."/>
      <w:lvlJc w:val="left"/>
      <w:pPr>
        <w:tabs>
          <w:tab w:val="num" w:pos="567"/>
        </w:tabs>
        <w:ind w:left="567" w:hanging="283"/>
      </w:pPr>
      <w:rPr>
        <w:rFonts w:asciiTheme="minorHAnsi" w:hAnsiTheme="minorHAnsi" w:hint="default"/>
        <w:b/>
        <w:i w:val="0"/>
        <w:color w:val="F97012" w:themeColor="text2"/>
        <w:sz w:val="20"/>
      </w:rPr>
    </w:lvl>
    <w:lvl w:ilvl="2">
      <w:start w:val="1"/>
      <w:numFmt w:val="lowerRoman"/>
      <w:pStyle w:val="List3"/>
      <w:lvlText w:val="%3."/>
      <w:lvlJc w:val="right"/>
      <w:pPr>
        <w:tabs>
          <w:tab w:val="num" w:pos="567"/>
        </w:tabs>
        <w:ind w:left="851" w:hanging="131"/>
      </w:pPr>
      <w:rPr>
        <w:rFonts w:asciiTheme="minorHAnsi" w:hAnsiTheme="minorHAnsi" w:hint="default"/>
        <w:b/>
        <w:i w:val="0"/>
        <w:color w:val="F97012" w:themeColor="text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FE01C23"/>
    <w:multiLevelType w:val="multilevel"/>
    <w:tmpl w:val="6ED0A3B0"/>
    <w:lvl w:ilvl="0">
      <w:start w:val="1"/>
      <w:numFmt w:val="decimal"/>
      <w:pStyle w:val="ListNumber"/>
      <w:lvlText w:val="%1."/>
      <w:lvlJc w:val="left"/>
      <w:pPr>
        <w:tabs>
          <w:tab w:val="num" w:pos="284"/>
        </w:tabs>
        <w:ind w:left="284" w:hanging="284"/>
      </w:pPr>
      <w:rPr>
        <w:rFonts w:asciiTheme="minorHAnsi" w:hAnsiTheme="minorHAnsi" w:hint="default"/>
        <w:b/>
        <w:i w:val="0"/>
        <w:color w:val="F97012" w:themeColor="text2"/>
        <w:sz w:val="20"/>
      </w:rPr>
    </w:lvl>
    <w:lvl w:ilvl="1">
      <w:start w:val="1"/>
      <w:numFmt w:val="decimal"/>
      <w:pStyle w:val="ListNumber2"/>
      <w:lvlText w:val="%1.%2"/>
      <w:lvlJc w:val="left"/>
      <w:pPr>
        <w:tabs>
          <w:tab w:val="num" w:pos="567"/>
        </w:tabs>
        <w:ind w:left="737" w:hanging="453"/>
      </w:pPr>
      <w:rPr>
        <w:rFonts w:asciiTheme="minorHAnsi" w:hAnsiTheme="minorHAnsi" w:hint="default"/>
        <w:b/>
        <w:i w:val="0"/>
        <w:color w:val="F97012" w:themeColor="text2"/>
        <w:sz w:val="20"/>
      </w:rPr>
    </w:lvl>
    <w:lvl w:ilvl="2">
      <w:start w:val="1"/>
      <w:numFmt w:val="decimal"/>
      <w:pStyle w:val="ListNumber3"/>
      <w:lvlText w:val="%1.%2.%3"/>
      <w:lvlJc w:val="left"/>
      <w:pPr>
        <w:tabs>
          <w:tab w:val="num" w:pos="680"/>
        </w:tabs>
        <w:ind w:left="1247" w:hanging="567"/>
      </w:pPr>
      <w:rPr>
        <w:rFonts w:asciiTheme="minorHAnsi" w:hAnsiTheme="minorHAnsi" w:hint="default"/>
        <w:b/>
        <w:i w:val="0"/>
        <w:color w:val="F97012" w:themeColor="text2"/>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3824775"/>
    <w:multiLevelType w:val="hybridMultilevel"/>
    <w:tmpl w:val="31F29FC4"/>
    <w:lvl w:ilvl="0" w:tplc="8A22A7F0">
      <w:start w:val="1"/>
      <w:numFmt w:val="lowerRoman"/>
      <w:lvlText w:val="(%1)"/>
      <w:lvlJc w:val="left"/>
      <w:pPr>
        <w:ind w:left="720" w:hanging="360"/>
      </w:pPr>
      <w:rPr>
        <w:rFonts w:ascii="Arial" w:hAnsi="Arial" w:hint="default"/>
        <w:color w:val="F97012" w:themeColor="text2"/>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6440E1A"/>
    <w:multiLevelType w:val="multilevel"/>
    <w:tmpl w:val="41581858"/>
    <w:lvl w:ilvl="0">
      <w:start w:val="1"/>
      <w:numFmt w:val="decimal"/>
      <w:lvlText w:val="%1."/>
      <w:lvlJc w:val="left"/>
      <w:pPr>
        <w:tabs>
          <w:tab w:val="num" w:pos="567"/>
        </w:tabs>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8A0CC6"/>
    <w:multiLevelType w:val="hybridMultilevel"/>
    <w:tmpl w:val="697C37CA"/>
    <w:lvl w:ilvl="0" w:tplc="5BB49A00">
      <w:start w:val="1"/>
      <w:numFmt w:val="bullet"/>
      <w:pStyle w:val="TableBullets"/>
      <w:lvlText w:val=""/>
      <w:lvlJc w:val="left"/>
      <w:pPr>
        <w:ind w:left="36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2B2014B"/>
    <w:multiLevelType w:val="hybridMultilevel"/>
    <w:tmpl w:val="7A7C71EA"/>
    <w:lvl w:ilvl="0" w:tplc="8A22A7F0">
      <w:start w:val="1"/>
      <w:numFmt w:val="lowerRoman"/>
      <w:lvlText w:val="(%1)"/>
      <w:lvlJc w:val="left"/>
      <w:pPr>
        <w:tabs>
          <w:tab w:val="num" w:pos="567"/>
        </w:tabs>
        <w:ind w:left="567" w:hanging="567"/>
      </w:pPr>
      <w:rPr>
        <w:rFonts w:ascii="Arial" w:hAnsi="Arial" w:hint="default"/>
        <w:color w:val="F97012" w:themeColor="text2"/>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7ED89D78">
      <w:start w:val="1"/>
      <w:numFmt w:val="decimal"/>
      <w:lvlText w:val="%4."/>
      <w:lvlJc w:val="left"/>
      <w:pPr>
        <w:tabs>
          <w:tab w:val="num" w:pos="567"/>
        </w:tabs>
        <w:ind w:left="567" w:hanging="567"/>
      </w:pPr>
      <w:rPr>
        <w:rFonts w:ascii="Arial" w:hAnsi="Arial" w:hint="default"/>
        <w:b w:val="0"/>
        <w:i w:val="0"/>
        <w:color w:val="F97012" w:themeColor="text2"/>
        <w:sz w:val="2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F4B694D"/>
    <w:multiLevelType w:val="hybridMultilevel"/>
    <w:tmpl w:val="B89EFB2C"/>
    <w:lvl w:ilvl="0" w:tplc="AB44F110">
      <w:start w:val="1"/>
      <w:numFmt w:val="lowerLetter"/>
      <w:lvlText w:val="%1."/>
      <w:lvlJc w:val="left"/>
      <w:pPr>
        <w:ind w:left="720" w:hanging="360"/>
      </w:pPr>
      <w:rPr>
        <w:rFonts w:asciiTheme="minorHAnsi" w:hAnsiTheme="minorHAnsi" w:hint="default"/>
        <w:b/>
        <w:i w:val="0"/>
        <w:color w:val="F97012" w:themeColor="accent1"/>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16E5299"/>
    <w:multiLevelType w:val="hybridMultilevel"/>
    <w:tmpl w:val="943C2F94"/>
    <w:lvl w:ilvl="0" w:tplc="0C267CDE">
      <w:start w:val="1"/>
      <w:numFmt w:val="lowerRoman"/>
      <w:lvlText w:val="%1."/>
      <w:lvlJc w:val="left"/>
      <w:pPr>
        <w:ind w:left="720" w:hanging="360"/>
      </w:pPr>
      <w:rPr>
        <w:rFonts w:asciiTheme="minorHAnsi" w:hAnsiTheme="minorHAnsi" w:hint="default"/>
        <w:b/>
        <w:i w:val="0"/>
        <w:color w:val="F97012" w:themeColor="text2"/>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3F439BA"/>
    <w:multiLevelType w:val="hybridMultilevel"/>
    <w:tmpl w:val="EE106E94"/>
    <w:lvl w:ilvl="0" w:tplc="9CD2D354">
      <w:start w:val="1"/>
      <w:numFmt w:val="bullet"/>
      <w:lvlText w:val=""/>
      <w:lvlJc w:val="left"/>
      <w:pPr>
        <w:ind w:left="360" w:hanging="360"/>
      </w:pPr>
      <w:rPr>
        <w:rFonts w:ascii="Symbol" w:hAnsi="Symbol" w:hint="default"/>
        <w:color w:val="404040" w:themeColor="text1" w:themeTint="BF"/>
        <w:sz w:val="16"/>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797718AB"/>
    <w:multiLevelType w:val="multilevel"/>
    <w:tmpl w:val="FD30B02C"/>
    <w:lvl w:ilvl="0">
      <w:start w:val="1"/>
      <w:numFmt w:val="upperLetter"/>
      <w:lvlText w:val="%1."/>
      <w:lvlJc w:val="left"/>
      <w:pPr>
        <w:tabs>
          <w:tab w:val="num" w:pos="284"/>
        </w:tabs>
        <w:ind w:left="0" w:firstLine="0"/>
      </w:pPr>
      <w:rPr>
        <w:rFonts w:asciiTheme="minorHAnsi" w:hAnsiTheme="minorHAnsi" w:hint="default"/>
        <w:b/>
        <w:i w:val="0"/>
        <w:color w:val="F97012" w:themeColor="text2"/>
        <w:sz w:val="18"/>
      </w:rPr>
    </w:lvl>
    <w:lvl w:ilvl="1">
      <w:start w:val="1"/>
      <w:numFmt w:val="lowerLetter"/>
      <w:lvlText w:val="%2."/>
      <w:lvlJc w:val="left"/>
      <w:pPr>
        <w:ind w:left="1440" w:hanging="360"/>
      </w:pPr>
      <w:rPr>
        <w:rFonts w:asciiTheme="minorHAnsi" w:hAnsiTheme="minorHAnsi" w:hint="default"/>
        <w:b/>
        <w:i w:val="0"/>
        <w:color w:val="F97012" w:themeColor="text2"/>
        <w:sz w:val="20"/>
      </w:rPr>
    </w:lvl>
    <w:lvl w:ilvl="2">
      <w:start w:val="1"/>
      <w:numFmt w:val="lowerRoman"/>
      <w:lvlText w:val="%3."/>
      <w:lvlJc w:val="right"/>
      <w:pPr>
        <w:ind w:left="2160" w:hanging="180"/>
      </w:pPr>
      <w:rPr>
        <w:rFonts w:asciiTheme="minorHAnsi" w:hAnsiTheme="minorHAnsi" w:hint="default"/>
        <w:b/>
        <w:i w:val="0"/>
        <w:color w:val="F97012" w:themeColor="text2"/>
        <w:sz w:val="2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504789766">
    <w:abstractNumId w:val="9"/>
  </w:num>
  <w:num w:numId="2" w16cid:durableId="1006595565">
    <w:abstractNumId w:val="7"/>
  </w:num>
  <w:num w:numId="3" w16cid:durableId="1868828796">
    <w:abstractNumId w:val="6"/>
  </w:num>
  <w:num w:numId="4" w16cid:durableId="1066804504">
    <w:abstractNumId w:val="5"/>
  </w:num>
  <w:num w:numId="5" w16cid:durableId="1234006315">
    <w:abstractNumId w:val="4"/>
  </w:num>
  <w:num w:numId="6" w16cid:durableId="411120137">
    <w:abstractNumId w:val="11"/>
  </w:num>
  <w:num w:numId="7" w16cid:durableId="2095780398">
    <w:abstractNumId w:val="15"/>
  </w:num>
  <w:num w:numId="8" w16cid:durableId="577909752">
    <w:abstractNumId w:val="2"/>
  </w:num>
  <w:num w:numId="9" w16cid:durableId="2008288954">
    <w:abstractNumId w:val="1"/>
  </w:num>
  <w:num w:numId="10" w16cid:durableId="158084027">
    <w:abstractNumId w:val="0"/>
  </w:num>
  <w:num w:numId="11" w16cid:durableId="13461657">
    <w:abstractNumId w:val="15"/>
  </w:num>
  <w:num w:numId="12" w16cid:durableId="1600791761">
    <w:abstractNumId w:val="8"/>
  </w:num>
  <w:num w:numId="13" w16cid:durableId="523133579">
    <w:abstractNumId w:val="3"/>
  </w:num>
  <w:num w:numId="14" w16cid:durableId="4946448">
    <w:abstractNumId w:val="14"/>
  </w:num>
  <w:num w:numId="15" w16cid:durableId="416443054">
    <w:abstractNumId w:val="20"/>
  </w:num>
  <w:num w:numId="16" w16cid:durableId="1276249664">
    <w:abstractNumId w:val="21"/>
  </w:num>
  <w:num w:numId="17" w16cid:durableId="986592960">
    <w:abstractNumId w:val="23"/>
  </w:num>
  <w:num w:numId="18" w16cid:durableId="280458414">
    <w:abstractNumId w:val="12"/>
  </w:num>
  <w:num w:numId="19" w16cid:durableId="1000350787">
    <w:abstractNumId w:val="17"/>
  </w:num>
  <w:num w:numId="20" w16cid:durableId="18686354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67267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21419586">
    <w:abstractNumId w:val="22"/>
  </w:num>
  <w:num w:numId="23" w16cid:durableId="1963534659">
    <w:abstractNumId w:val="18"/>
  </w:num>
  <w:num w:numId="24" w16cid:durableId="1924681577">
    <w:abstractNumId w:val="19"/>
  </w:num>
  <w:num w:numId="25" w16cid:durableId="1148085210">
    <w:abstractNumId w:val="13"/>
  </w:num>
  <w:num w:numId="26" w16cid:durableId="43871053">
    <w:abstractNumId w:val="16"/>
  </w:num>
  <w:num w:numId="27" w16cid:durableId="3798681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38"/>
    <w:rsid w:val="00035357"/>
    <w:rsid w:val="00045347"/>
    <w:rsid w:val="000634FD"/>
    <w:rsid w:val="000704F5"/>
    <w:rsid w:val="00072B81"/>
    <w:rsid w:val="00075253"/>
    <w:rsid w:val="000831DB"/>
    <w:rsid w:val="000A06F6"/>
    <w:rsid w:val="000B29F4"/>
    <w:rsid w:val="000D0D5B"/>
    <w:rsid w:val="000D3BCE"/>
    <w:rsid w:val="000D6E46"/>
    <w:rsid w:val="000E1B74"/>
    <w:rsid w:val="000E32CC"/>
    <w:rsid w:val="000E4F5A"/>
    <w:rsid w:val="00132400"/>
    <w:rsid w:val="00164455"/>
    <w:rsid w:val="00166412"/>
    <w:rsid w:val="0018012E"/>
    <w:rsid w:val="001809A8"/>
    <w:rsid w:val="00197DB9"/>
    <w:rsid w:val="001D534C"/>
    <w:rsid w:val="001E7B94"/>
    <w:rsid w:val="001F0101"/>
    <w:rsid w:val="001F3ABB"/>
    <w:rsid w:val="001F5335"/>
    <w:rsid w:val="00217D26"/>
    <w:rsid w:val="002221C8"/>
    <w:rsid w:val="00230B3A"/>
    <w:rsid w:val="00242BAF"/>
    <w:rsid w:val="00252CBB"/>
    <w:rsid w:val="002828DE"/>
    <w:rsid w:val="00286951"/>
    <w:rsid w:val="00286B71"/>
    <w:rsid w:val="00295227"/>
    <w:rsid w:val="002A2D75"/>
    <w:rsid w:val="002A35D2"/>
    <w:rsid w:val="002A4CA0"/>
    <w:rsid w:val="002A55CB"/>
    <w:rsid w:val="002A6B20"/>
    <w:rsid w:val="002B10FD"/>
    <w:rsid w:val="002B2D09"/>
    <w:rsid w:val="002C35A8"/>
    <w:rsid w:val="003102D7"/>
    <w:rsid w:val="00316A79"/>
    <w:rsid w:val="003173E5"/>
    <w:rsid w:val="003261A4"/>
    <w:rsid w:val="00335242"/>
    <w:rsid w:val="00335696"/>
    <w:rsid w:val="003426A8"/>
    <w:rsid w:val="0035672B"/>
    <w:rsid w:val="003712BE"/>
    <w:rsid w:val="003A60C6"/>
    <w:rsid w:val="003C469B"/>
    <w:rsid w:val="003D4EE8"/>
    <w:rsid w:val="003E2F35"/>
    <w:rsid w:val="003F2226"/>
    <w:rsid w:val="003F7D00"/>
    <w:rsid w:val="00412628"/>
    <w:rsid w:val="00427CE8"/>
    <w:rsid w:val="00433D7D"/>
    <w:rsid w:val="00444E8E"/>
    <w:rsid w:val="004657A5"/>
    <w:rsid w:val="00467006"/>
    <w:rsid w:val="0047281A"/>
    <w:rsid w:val="00472A62"/>
    <w:rsid w:val="0047525E"/>
    <w:rsid w:val="004A3E08"/>
    <w:rsid w:val="004A5529"/>
    <w:rsid w:val="004D4AE1"/>
    <w:rsid w:val="004E1265"/>
    <w:rsid w:val="00505D2B"/>
    <w:rsid w:val="00527EE3"/>
    <w:rsid w:val="005417B1"/>
    <w:rsid w:val="00557ED7"/>
    <w:rsid w:val="00591344"/>
    <w:rsid w:val="005A2B34"/>
    <w:rsid w:val="005B40EC"/>
    <w:rsid w:val="005B41EC"/>
    <w:rsid w:val="005B784E"/>
    <w:rsid w:val="005C5B1A"/>
    <w:rsid w:val="005E37F2"/>
    <w:rsid w:val="005F27C1"/>
    <w:rsid w:val="005F7967"/>
    <w:rsid w:val="006115E5"/>
    <w:rsid w:val="006126A5"/>
    <w:rsid w:val="00626CF2"/>
    <w:rsid w:val="006461AC"/>
    <w:rsid w:val="006565B0"/>
    <w:rsid w:val="00657953"/>
    <w:rsid w:val="006735BE"/>
    <w:rsid w:val="006B525A"/>
    <w:rsid w:val="006B6B8E"/>
    <w:rsid w:val="006D1276"/>
    <w:rsid w:val="006D4D1F"/>
    <w:rsid w:val="006D7F0B"/>
    <w:rsid w:val="006E0D42"/>
    <w:rsid w:val="006E1777"/>
    <w:rsid w:val="006F14D1"/>
    <w:rsid w:val="00703CF3"/>
    <w:rsid w:val="0070484D"/>
    <w:rsid w:val="00717891"/>
    <w:rsid w:val="00722FF1"/>
    <w:rsid w:val="00734C2D"/>
    <w:rsid w:val="00735CF6"/>
    <w:rsid w:val="00735E67"/>
    <w:rsid w:val="00736050"/>
    <w:rsid w:val="0074070E"/>
    <w:rsid w:val="00743360"/>
    <w:rsid w:val="007525C0"/>
    <w:rsid w:val="007658EC"/>
    <w:rsid w:val="00770436"/>
    <w:rsid w:val="007737CD"/>
    <w:rsid w:val="00777A78"/>
    <w:rsid w:val="007822C2"/>
    <w:rsid w:val="00787FD8"/>
    <w:rsid w:val="007968BB"/>
    <w:rsid w:val="007A0B6B"/>
    <w:rsid w:val="007A1938"/>
    <w:rsid w:val="007B5415"/>
    <w:rsid w:val="00802237"/>
    <w:rsid w:val="00804DA2"/>
    <w:rsid w:val="00806715"/>
    <w:rsid w:val="0082036D"/>
    <w:rsid w:val="00825348"/>
    <w:rsid w:val="00832F8A"/>
    <w:rsid w:val="008370DC"/>
    <w:rsid w:val="00840AFF"/>
    <w:rsid w:val="008425ED"/>
    <w:rsid w:val="00861B93"/>
    <w:rsid w:val="00884450"/>
    <w:rsid w:val="00890A5E"/>
    <w:rsid w:val="008930C4"/>
    <w:rsid w:val="008A1E08"/>
    <w:rsid w:val="008B66CE"/>
    <w:rsid w:val="008C339B"/>
    <w:rsid w:val="008C3862"/>
    <w:rsid w:val="008E1D79"/>
    <w:rsid w:val="008E4FF0"/>
    <w:rsid w:val="00905063"/>
    <w:rsid w:val="009124F0"/>
    <w:rsid w:val="00914AA0"/>
    <w:rsid w:val="00917E96"/>
    <w:rsid w:val="0094140C"/>
    <w:rsid w:val="009470FD"/>
    <w:rsid w:val="00966629"/>
    <w:rsid w:val="00986F52"/>
    <w:rsid w:val="009873CA"/>
    <w:rsid w:val="00991524"/>
    <w:rsid w:val="00995C04"/>
    <w:rsid w:val="009A3F51"/>
    <w:rsid w:val="009A7656"/>
    <w:rsid w:val="009C4644"/>
    <w:rsid w:val="009C50F4"/>
    <w:rsid w:val="009D23CC"/>
    <w:rsid w:val="009E2A2F"/>
    <w:rsid w:val="009E2DE8"/>
    <w:rsid w:val="00A012ED"/>
    <w:rsid w:val="00A079FF"/>
    <w:rsid w:val="00A15DA3"/>
    <w:rsid w:val="00A215F1"/>
    <w:rsid w:val="00A368A6"/>
    <w:rsid w:val="00A42245"/>
    <w:rsid w:val="00A569BF"/>
    <w:rsid w:val="00A8002A"/>
    <w:rsid w:val="00A96994"/>
    <w:rsid w:val="00AA5AB2"/>
    <w:rsid w:val="00AB1246"/>
    <w:rsid w:val="00AC7F2E"/>
    <w:rsid w:val="00AD1454"/>
    <w:rsid w:val="00AD1937"/>
    <w:rsid w:val="00AE5F99"/>
    <w:rsid w:val="00AF3AF9"/>
    <w:rsid w:val="00B32225"/>
    <w:rsid w:val="00B43D14"/>
    <w:rsid w:val="00B47543"/>
    <w:rsid w:val="00B94EAB"/>
    <w:rsid w:val="00BA5BE9"/>
    <w:rsid w:val="00BB1475"/>
    <w:rsid w:val="00BB16D4"/>
    <w:rsid w:val="00BB60B4"/>
    <w:rsid w:val="00BB663F"/>
    <w:rsid w:val="00BD4E38"/>
    <w:rsid w:val="00BE47EF"/>
    <w:rsid w:val="00BE4817"/>
    <w:rsid w:val="00C037C0"/>
    <w:rsid w:val="00C04E77"/>
    <w:rsid w:val="00C1295B"/>
    <w:rsid w:val="00C13C30"/>
    <w:rsid w:val="00C13CE2"/>
    <w:rsid w:val="00C2540A"/>
    <w:rsid w:val="00C33648"/>
    <w:rsid w:val="00C4560E"/>
    <w:rsid w:val="00C74D07"/>
    <w:rsid w:val="00C80696"/>
    <w:rsid w:val="00C95AC8"/>
    <w:rsid w:val="00CA4A4A"/>
    <w:rsid w:val="00CC08E1"/>
    <w:rsid w:val="00CD3EF0"/>
    <w:rsid w:val="00CD5A3D"/>
    <w:rsid w:val="00CD7E78"/>
    <w:rsid w:val="00CF1B31"/>
    <w:rsid w:val="00CF1E41"/>
    <w:rsid w:val="00CF255D"/>
    <w:rsid w:val="00D05260"/>
    <w:rsid w:val="00D15A50"/>
    <w:rsid w:val="00D16C81"/>
    <w:rsid w:val="00D175D8"/>
    <w:rsid w:val="00D363DD"/>
    <w:rsid w:val="00D41C58"/>
    <w:rsid w:val="00D51F94"/>
    <w:rsid w:val="00D62C26"/>
    <w:rsid w:val="00D74117"/>
    <w:rsid w:val="00D8221B"/>
    <w:rsid w:val="00D952BE"/>
    <w:rsid w:val="00DA01AC"/>
    <w:rsid w:val="00DB317C"/>
    <w:rsid w:val="00DB757C"/>
    <w:rsid w:val="00DC0D87"/>
    <w:rsid w:val="00DE1BC0"/>
    <w:rsid w:val="00DE2378"/>
    <w:rsid w:val="00DF014A"/>
    <w:rsid w:val="00DF3061"/>
    <w:rsid w:val="00E10AF3"/>
    <w:rsid w:val="00E22E06"/>
    <w:rsid w:val="00E36509"/>
    <w:rsid w:val="00E438EF"/>
    <w:rsid w:val="00E51F6D"/>
    <w:rsid w:val="00E767B3"/>
    <w:rsid w:val="00EA57C6"/>
    <w:rsid w:val="00ED3D97"/>
    <w:rsid w:val="00ED4E45"/>
    <w:rsid w:val="00EF2199"/>
    <w:rsid w:val="00EF36A5"/>
    <w:rsid w:val="00EF73F8"/>
    <w:rsid w:val="00F231F2"/>
    <w:rsid w:val="00F403AA"/>
    <w:rsid w:val="00F447C3"/>
    <w:rsid w:val="00F5419B"/>
    <w:rsid w:val="00F64479"/>
    <w:rsid w:val="00F81A03"/>
    <w:rsid w:val="00FA07A1"/>
    <w:rsid w:val="00FA0C2C"/>
    <w:rsid w:val="00FA77B3"/>
    <w:rsid w:val="00FC03B2"/>
    <w:rsid w:val="00FC61E8"/>
    <w:rsid w:val="00FC6295"/>
    <w:rsid w:val="00FD7B93"/>
    <w:rsid w:val="00FE0AD2"/>
    <w:rsid w:val="00FF51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9E3CE"/>
  <w15:chartTrackingRefBased/>
  <w15:docId w15:val="{F26546BF-1720-4EFB-9040-9C6691F41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lang w:val="en-AU" w:eastAsia="en-US" w:bidi="ar-SA"/>
      </w:rPr>
    </w:rPrDefault>
    <w:pPrDefault>
      <w:pPr>
        <w:spacing w:before="12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2"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412"/>
    <w:pPr>
      <w:spacing w:before="0" w:after="0"/>
    </w:pPr>
  </w:style>
  <w:style w:type="paragraph" w:styleId="Heading1">
    <w:name w:val="heading 1"/>
    <w:next w:val="Normal"/>
    <w:link w:val="Heading1Char"/>
    <w:uiPriority w:val="9"/>
    <w:qFormat/>
    <w:rsid w:val="00C33648"/>
    <w:pPr>
      <w:spacing w:before="40" w:after="240"/>
      <w:outlineLvl w:val="0"/>
    </w:pPr>
    <w:rPr>
      <w:rFonts w:asciiTheme="majorHAnsi" w:hAnsiTheme="majorHAnsi"/>
      <w:color w:val="F97012" w:themeColor="text2"/>
      <w:sz w:val="48"/>
      <w:szCs w:val="56"/>
    </w:rPr>
  </w:style>
  <w:style w:type="paragraph" w:styleId="Heading2">
    <w:name w:val="heading 2"/>
    <w:next w:val="Normal"/>
    <w:link w:val="Heading2Char"/>
    <w:uiPriority w:val="9"/>
    <w:unhideWhenUsed/>
    <w:qFormat/>
    <w:rsid w:val="00CF255D"/>
    <w:pPr>
      <w:spacing w:before="40"/>
      <w:outlineLvl w:val="1"/>
    </w:pPr>
    <w:rPr>
      <w:rFonts w:asciiTheme="majorHAnsi" w:hAnsiTheme="majorHAnsi"/>
      <w:sz w:val="40"/>
      <w:szCs w:val="40"/>
    </w:rPr>
  </w:style>
  <w:style w:type="paragraph" w:styleId="Heading3">
    <w:name w:val="heading 3"/>
    <w:next w:val="Normal"/>
    <w:link w:val="Heading3Char"/>
    <w:uiPriority w:val="9"/>
    <w:unhideWhenUsed/>
    <w:qFormat/>
    <w:rsid w:val="007737CD"/>
    <w:pPr>
      <w:spacing w:before="40"/>
      <w:outlineLvl w:val="2"/>
    </w:pPr>
    <w:rPr>
      <w:rFonts w:asciiTheme="majorHAnsi" w:hAnsiTheme="majorHAnsi"/>
      <w:color w:val="F97012" w:themeColor="text2"/>
      <w:sz w:val="28"/>
      <w:szCs w:val="28"/>
    </w:rPr>
  </w:style>
  <w:style w:type="paragraph" w:styleId="Heading4">
    <w:name w:val="heading 4"/>
    <w:next w:val="Normal"/>
    <w:link w:val="Heading4Char"/>
    <w:uiPriority w:val="9"/>
    <w:unhideWhenUsed/>
    <w:qFormat/>
    <w:rsid w:val="00E438EF"/>
    <w:pPr>
      <w:spacing w:before="40" w:after="120"/>
      <w:outlineLvl w:val="3"/>
    </w:pPr>
    <w:rPr>
      <w:rFonts w:asciiTheme="majorHAnsi" w:hAnsiTheme="majorHAnsi"/>
      <w:szCs w:val="24"/>
    </w:rPr>
  </w:style>
  <w:style w:type="paragraph" w:styleId="Heading5">
    <w:name w:val="heading 5"/>
    <w:next w:val="Normal"/>
    <w:link w:val="Heading5Char"/>
    <w:uiPriority w:val="9"/>
    <w:unhideWhenUsed/>
    <w:qFormat/>
    <w:rsid w:val="007737CD"/>
    <w:pPr>
      <w:spacing w:before="0" w:after="60"/>
      <w:outlineLvl w:val="4"/>
    </w:pPr>
    <w:rPr>
      <w:rFonts w:asciiTheme="majorHAnsi" w:hAnsiTheme="majorHAnsi"/>
      <w:color w:val="F97012" w:themeColor="text2"/>
    </w:rPr>
  </w:style>
  <w:style w:type="paragraph" w:styleId="Heading6">
    <w:name w:val="heading 6"/>
    <w:basedOn w:val="Normal"/>
    <w:next w:val="Normal"/>
    <w:link w:val="Heading6Char"/>
    <w:uiPriority w:val="9"/>
    <w:unhideWhenUsed/>
    <w:qFormat/>
    <w:rsid w:val="007737CD"/>
    <w:pPr>
      <w:keepNext/>
      <w:keepLines/>
      <w:spacing w:after="60"/>
      <w:outlineLvl w:val="5"/>
    </w:pPr>
    <w:rPr>
      <w:rFonts w:asciiTheme="majorHAnsi" w:eastAsiaTheme="majorEastAsia" w:hAnsiTheme="majorHAnsi" w:cstheme="majorBidi"/>
      <w:color w:val="63462C" w:themeColor="accent5"/>
    </w:rPr>
  </w:style>
  <w:style w:type="paragraph" w:styleId="Heading7">
    <w:name w:val="heading 7"/>
    <w:basedOn w:val="Heading7CVs"/>
    <w:next w:val="Normal"/>
    <w:link w:val="Heading7Char"/>
    <w:uiPriority w:val="9"/>
    <w:unhideWhenUsed/>
    <w:qFormat/>
    <w:rsid w:val="00890A5E"/>
    <w:pPr>
      <w:outlineLvl w:val="6"/>
    </w:pPr>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WingateTablestyle">
    <w:name w:val="Wingate Table style"/>
    <w:basedOn w:val="TableNormal"/>
    <w:uiPriority w:val="99"/>
    <w:rsid w:val="003F7D00"/>
    <w:rPr>
      <w:color w:val="F2F2F2" w:themeColor="background2"/>
      <w:sz w:val="18"/>
    </w:rPr>
    <w:tblPr>
      <w:tblBorders>
        <w:top w:val="single" w:sz="4" w:space="0" w:color="F97012" w:themeColor="text2"/>
        <w:bottom w:val="single" w:sz="4" w:space="0" w:color="F97012" w:themeColor="text2"/>
        <w:insideH w:val="single" w:sz="4" w:space="0" w:color="F97012" w:themeColor="text2"/>
      </w:tblBorders>
      <w:tblCellMar>
        <w:top w:w="28" w:type="dxa"/>
        <w:left w:w="85" w:type="dxa"/>
        <w:bottom w:w="28" w:type="dxa"/>
        <w:right w:w="85" w:type="dxa"/>
      </w:tblCellMar>
    </w:tblPr>
    <w:tblStylePr w:type="firstRow">
      <w:rPr>
        <w:rFonts w:asciiTheme="minorHAnsi" w:hAnsiTheme="minorHAnsi"/>
        <w:b/>
        <w:color w:val="F97012" w:themeColor="text2"/>
        <w:sz w:val="18"/>
      </w:rPr>
      <w:tblPr/>
      <w:tcPr>
        <w:tcBorders>
          <w:top w:val="nil"/>
        </w:tcBorders>
      </w:tcPr>
    </w:tblStylePr>
    <w:tblStylePr w:type="lastRow">
      <w:rPr>
        <w:rFonts w:asciiTheme="minorHAnsi" w:hAnsiTheme="minorHAnsi"/>
        <w:b/>
        <w:sz w:val="18"/>
      </w:rPr>
    </w:tblStylePr>
    <w:tblStylePr w:type="firstCol">
      <w:rPr>
        <w:rFonts w:asciiTheme="minorHAnsi" w:hAnsiTheme="minorHAnsi"/>
        <w:b/>
        <w:color w:val="F97012" w:themeColor="text2"/>
        <w:sz w:val="18"/>
      </w:rPr>
    </w:tblStylePr>
  </w:style>
  <w:style w:type="table" w:customStyle="1" w:styleId="OmeraTableStyleCVtable">
    <w:name w:val="Omera_Table Style CV table"/>
    <w:basedOn w:val="TableNormal"/>
    <w:uiPriority w:val="99"/>
    <w:rsid w:val="00890A5E"/>
    <w:tblPr>
      <w:tblCellMar>
        <w:left w:w="0" w:type="dxa"/>
      </w:tblCellMar>
    </w:tblPr>
    <w:tcPr>
      <w:vAlign w:val="center"/>
    </w:tcPr>
  </w:style>
  <w:style w:type="table" w:customStyle="1" w:styleId="Style2">
    <w:name w:val="Style2"/>
    <w:basedOn w:val="TableNormal"/>
    <w:uiPriority w:val="99"/>
    <w:rsid w:val="00825348"/>
    <w:tblPr>
      <w:tblStyleRowBandSize w:val="1"/>
      <w:tblBorders>
        <w:top w:val="single" w:sz="4" w:space="0" w:color="F2F2F2" w:themeColor="background2"/>
        <w:bottom w:val="single" w:sz="4" w:space="0" w:color="F2F2F2" w:themeColor="background2"/>
        <w:insideH w:val="single" w:sz="4" w:space="0" w:color="F2F2F2" w:themeColor="background2"/>
      </w:tblBorders>
    </w:tblPr>
    <w:tblStylePr w:type="firstRow">
      <w:pPr>
        <w:wordWrap/>
        <w:spacing w:beforeLines="0" w:before="0" w:beforeAutospacing="0" w:afterLines="0" w:after="0" w:afterAutospacing="0"/>
        <w:contextualSpacing/>
        <w:jc w:val="left"/>
      </w:pPr>
      <w:rPr>
        <w:rFonts w:asciiTheme="majorHAnsi" w:hAnsiTheme="majorHAnsi"/>
        <w:b/>
        <w:color w:val="FFFFFF" w:themeColor="background1"/>
        <w:sz w:val="20"/>
      </w:rPr>
      <w:tblPr/>
      <w:tcPr>
        <w:tcBorders>
          <w:top w:val="nil"/>
          <w:left w:val="nil"/>
          <w:bottom w:val="nil"/>
          <w:right w:val="nil"/>
          <w:insideH w:val="nil"/>
          <w:insideV w:val="nil"/>
          <w:tl2br w:val="nil"/>
          <w:tr2bl w:val="nil"/>
        </w:tcBorders>
        <w:shd w:val="clear" w:color="auto" w:fill="F97012" w:themeFill="text2"/>
        <w:vAlign w:val="bottom"/>
      </w:tcPr>
    </w:tblStylePr>
    <w:tblStylePr w:type="lastRow">
      <w:rPr>
        <w:rFonts w:asciiTheme="minorHAnsi" w:hAnsiTheme="minorHAnsi"/>
        <w:b/>
        <w:color w:val="F97012" w:themeColor="text2"/>
        <w:sz w:val="20"/>
      </w:rPr>
      <w:tblPr/>
      <w:tcPr>
        <w:tcBorders>
          <w:bottom w:val="single" w:sz="4" w:space="0" w:color="F97012" w:themeColor="text2"/>
        </w:tcBorders>
      </w:tcPr>
    </w:tblStylePr>
    <w:tblStylePr w:type="firstCol">
      <w:rPr>
        <w:b/>
        <w:color w:val="FFFFFF" w:themeColor="background1"/>
      </w:rPr>
      <w:tblPr/>
      <w:tcPr>
        <w:tcBorders>
          <w:left w:val="nil"/>
        </w:tcBorders>
        <w:shd w:val="clear" w:color="auto" w:fill="F97012" w:themeFill="text2"/>
      </w:tcPr>
    </w:tblStylePr>
    <w:tblStylePr w:type="lastCol">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TOC1">
    <w:name w:val="toc 1"/>
    <w:basedOn w:val="Normal"/>
    <w:next w:val="Normal"/>
    <w:autoRedefine/>
    <w:uiPriority w:val="39"/>
    <w:unhideWhenUsed/>
    <w:rsid w:val="000B29F4"/>
    <w:pPr>
      <w:pBdr>
        <w:top w:val="single" w:sz="4" w:space="8" w:color="000000" w:themeColor="accent3"/>
      </w:pBdr>
      <w:tabs>
        <w:tab w:val="left" w:pos="426"/>
        <w:tab w:val="right" w:pos="15136"/>
      </w:tabs>
      <w:spacing w:before="240" w:after="100" w:line="252" w:lineRule="auto"/>
    </w:pPr>
    <w:rPr>
      <w:rFonts w:asciiTheme="majorHAnsi" w:eastAsiaTheme="minorEastAsia" w:hAnsiTheme="majorHAnsi"/>
      <w:bCs/>
      <w:noProof/>
      <w:color w:val="F97012" w:themeColor="accent1"/>
      <w:sz w:val="28"/>
      <w:szCs w:val="24"/>
      <w:lang w:eastAsia="zh-CN"/>
    </w:rPr>
  </w:style>
  <w:style w:type="paragraph" w:styleId="Header">
    <w:name w:val="header"/>
    <w:basedOn w:val="Normal"/>
    <w:link w:val="HeaderChar"/>
    <w:uiPriority w:val="99"/>
    <w:unhideWhenUsed/>
    <w:rsid w:val="008E4FF0"/>
    <w:pPr>
      <w:tabs>
        <w:tab w:val="center" w:pos="4513"/>
        <w:tab w:val="right" w:pos="9026"/>
      </w:tabs>
    </w:pPr>
  </w:style>
  <w:style w:type="character" w:customStyle="1" w:styleId="HeaderChar">
    <w:name w:val="Header Char"/>
    <w:basedOn w:val="DefaultParagraphFont"/>
    <w:link w:val="Header"/>
    <w:uiPriority w:val="99"/>
    <w:rsid w:val="008E4FF0"/>
  </w:style>
  <w:style w:type="paragraph" w:styleId="Footer">
    <w:name w:val="footer"/>
    <w:basedOn w:val="Normal"/>
    <w:link w:val="FooterChar"/>
    <w:uiPriority w:val="99"/>
    <w:unhideWhenUsed/>
    <w:rsid w:val="00F5419B"/>
    <w:pPr>
      <w:pBdr>
        <w:top w:val="single" w:sz="4" w:space="6" w:color="auto"/>
      </w:pBdr>
      <w:tabs>
        <w:tab w:val="center" w:pos="4513"/>
        <w:tab w:val="right" w:pos="9026"/>
      </w:tabs>
    </w:pPr>
    <w:rPr>
      <w:sz w:val="18"/>
    </w:rPr>
  </w:style>
  <w:style w:type="character" w:customStyle="1" w:styleId="FooterChar">
    <w:name w:val="Footer Char"/>
    <w:basedOn w:val="DefaultParagraphFont"/>
    <w:link w:val="Footer"/>
    <w:uiPriority w:val="99"/>
    <w:rsid w:val="00F5419B"/>
    <w:rPr>
      <w:sz w:val="18"/>
    </w:rPr>
  </w:style>
  <w:style w:type="paragraph" w:customStyle="1" w:styleId="HeaderLineOrange">
    <w:name w:val="Header Line_Orange"/>
    <w:basedOn w:val="Header"/>
    <w:rsid w:val="009470FD"/>
    <w:pPr>
      <w:pBdr>
        <w:bottom w:val="single" w:sz="4" w:space="30" w:color="F97012" w:themeColor="accent1"/>
      </w:pBdr>
    </w:pPr>
    <w:rPr>
      <w:noProof/>
      <w:sz w:val="22"/>
      <w:szCs w:val="22"/>
    </w:rPr>
  </w:style>
  <w:style w:type="character" w:customStyle="1" w:styleId="Heading1Char">
    <w:name w:val="Heading 1 Char"/>
    <w:basedOn w:val="DefaultParagraphFont"/>
    <w:link w:val="Heading1"/>
    <w:uiPriority w:val="9"/>
    <w:rsid w:val="00C33648"/>
    <w:rPr>
      <w:rFonts w:asciiTheme="majorHAnsi" w:hAnsiTheme="majorHAnsi"/>
      <w:color w:val="F97012" w:themeColor="text2"/>
      <w:sz w:val="48"/>
      <w:szCs w:val="56"/>
    </w:rPr>
  </w:style>
  <w:style w:type="character" w:customStyle="1" w:styleId="Heading2Char">
    <w:name w:val="Heading 2 Char"/>
    <w:basedOn w:val="DefaultParagraphFont"/>
    <w:link w:val="Heading2"/>
    <w:uiPriority w:val="9"/>
    <w:rsid w:val="00CF255D"/>
    <w:rPr>
      <w:rFonts w:asciiTheme="majorHAnsi" w:hAnsiTheme="majorHAnsi"/>
      <w:sz w:val="40"/>
      <w:szCs w:val="40"/>
    </w:rPr>
  </w:style>
  <w:style w:type="character" w:customStyle="1" w:styleId="Heading3Char">
    <w:name w:val="Heading 3 Char"/>
    <w:basedOn w:val="DefaultParagraphFont"/>
    <w:link w:val="Heading3"/>
    <w:uiPriority w:val="9"/>
    <w:rsid w:val="007737CD"/>
    <w:rPr>
      <w:rFonts w:asciiTheme="majorHAnsi" w:hAnsiTheme="majorHAnsi"/>
      <w:color w:val="F97012" w:themeColor="text2"/>
      <w:sz w:val="28"/>
      <w:szCs w:val="28"/>
    </w:rPr>
  </w:style>
  <w:style w:type="character" w:customStyle="1" w:styleId="Heading4Char">
    <w:name w:val="Heading 4 Char"/>
    <w:basedOn w:val="DefaultParagraphFont"/>
    <w:link w:val="Heading4"/>
    <w:uiPriority w:val="9"/>
    <w:rsid w:val="00E438EF"/>
    <w:rPr>
      <w:rFonts w:asciiTheme="majorHAnsi" w:hAnsiTheme="majorHAnsi"/>
      <w:szCs w:val="24"/>
    </w:rPr>
  </w:style>
  <w:style w:type="character" w:customStyle="1" w:styleId="Heading5Char">
    <w:name w:val="Heading 5 Char"/>
    <w:basedOn w:val="DefaultParagraphFont"/>
    <w:link w:val="Heading5"/>
    <w:uiPriority w:val="9"/>
    <w:rsid w:val="007737CD"/>
    <w:rPr>
      <w:rFonts w:asciiTheme="majorHAnsi" w:hAnsiTheme="majorHAnsi"/>
      <w:color w:val="F97012" w:themeColor="text2"/>
    </w:rPr>
  </w:style>
  <w:style w:type="paragraph" w:customStyle="1" w:styleId="Callout">
    <w:name w:val="Callout"/>
    <w:basedOn w:val="Normal"/>
    <w:qFormat/>
    <w:rsid w:val="00FA0C2C"/>
    <w:pPr>
      <w:pBdr>
        <w:top w:val="single" w:sz="4" w:space="12" w:color="auto"/>
        <w:bottom w:val="single" w:sz="4" w:space="12" w:color="auto"/>
      </w:pBdr>
    </w:pPr>
    <w:rPr>
      <w:color w:val="F97012" w:themeColor="text2"/>
      <w:sz w:val="28"/>
      <w:szCs w:val="28"/>
    </w:rPr>
  </w:style>
  <w:style w:type="paragraph" w:styleId="ListBullet">
    <w:name w:val="List Bullet"/>
    <w:basedOn w:val="Normal"/>
    <w:uiPriority w:val="3"/>
    <w:unhideWhenUsed/>
    <w:qFormat/>
    <w:rsid w:val="007737CD"/>
    <w:pPr>
      <w:numPr>
        <w:numId w:val="1"/>
      </w:numPr>
      <w:spacing w:before="120"/>
      <w:ind w:left="284" w:hanging="284"/>
    </w:pPr>
  </w:style>
  <w:style w:type="paragraph" w:styleId="Index6">
    <w:name w:val="index 6"/>
    <w:basedOn w:val="Normal"/>
    <w:next w:val="Normal"/>
    <w:autoRedefine/>
    <w:uiPriority w:val="99"/>
    <w:unhideWhenUsed/>
    <w:rsid w:val="00CF1E41"/>
    <w:pPr>
      <w:ind w:left="1200" w:hanging="200"/>
    </w:pPr>
  </w:style>
  <w:style w:type="paragraph" w:styleId="ListBullet2">
    <w:name w:val="List Bullet 2"/>
    <w:basedOn w:val="Normal"/>
    <w:uiPriority w:val="99"/>
    <w:unhideWhenUsed/>
    <w:qFormat/>
    <w:rsid w:val="007737CD"/>
    <w:pPr>
      <w:numPr>
        <w:numId w:val="2"/>
      </w:numPr>
      <w:spacing w:before="120"/>
      <w:ind w:left="568" w:hanging="284"/>
    </w:pPr>
  </w:style>
  <w:style w:type="paragraph" w:styleId="ListBullet3">
    <w:name w:val="List Bullet 3"/>
    <w:basedOn w:val="Normal"/>
    <w:uiPriority w:val="99"/>
    <w:unhideWhenUsed/>
    <w:qFormat/>
    <w:rsid w:val="007737CD"/>
    <w:pPr>
      <w:numPr>
        <w:numId w:val="3"/>
      </w:numPr>
      <w:spacing w:before="120"/>
      <w:ind w:left="851" w:hanging="284"/>
    </w:pPr>
  </w:style>
  <w:style w:type="paragraph" w:customStyle="1" w:styleId="oBulletABC">
    <w:name w:val="o_Bullet_ABC"/>
    <w:basedOn w:val="Normal"/>
    <w:uiPriority w:val="99"/>
    <w:rsid w:val="00CF1E41"/>
    <w:pPr>
      <w:tabs>
        <w:tab w:val="left" w:pos="340"/>
        <w:tab w:val="left" w:pos="540"/>
      </w:tabs>
      <w:suppressAutoHyphens/>
      <w:autoSpaceDE w:val="0"/>
      <w:autoSpaceDN w:val="0"/>
      <w:adjustRightInd w:val="0"/>
      <w:spacing w:after="113" w:line="250" w:lineRule="atLeast"/>
      <w:ind w:left="283" w:hanging="283"/>
      <w:textAlignment w:val="center"/>
    </w:pPr>
    <w:rPr>
      <w:rFonts w:ascii="Aktiv Grotesk" w:hAnsi="Aktiv Grotesk" w:cs="Aktiv Grotesk"/>
      <w:color w:val="000000"/>
      <w:sz w:val="18"/>
      <w:szCs w:val="18"/>
      <w:lang w:val="en-US"/>
    </w:rPr>
  </w:style>
  <w:style w:type="paragraph" w:styleId="List">
    <w:name w:val="List"/>
    <w:basedOn w:val="Normal"/>
    <w:uiPriority w:val="99"/>
    <w:unhideWhenUsed/>
    <w:rsid w:val="000A06F6"/>
    <w:pPr>
      <w:numPr>
        <w:numId w:val="14"/>
      </w:numPr>
    </w:pPr>
  </w:style>
  <w:style w:type="paragraph" w:styleId="List2">
    <w:name w:val="List 2"/>
    <w:basedOn w:val="List"/>
    <w:uiPriority w:val="99"/>
    <w:unhideWhenUsed/>
    <w:rsid w:val="000A06F6"/>
    <w:pPr>
      <w:numPr>
        <w:ilvl w:val="1"/>
      </w:numPr>
      <w:ind w:left="568" w:hanging="284"/>
    </w:pPr>
  </w:style>
  <w:style w:type="paragraph" w:styleId="List3">
    <w:name w:val="List 3"/>
    <w:basedOn w:val="List"/>
    <w:uiPriority w:val="99"/>
    <w:unhideWhenUsed/>
    <w:rsid w:val="00C80696"/>
    <w:pPr>
      <w:numPr>
        <w:ilvl w:val="2"/>
      </w:numPr>
    </w:pPr>
  </w:style>
  <w:style w:type="paragraph" w:styleId="ListNumber">
    <w:name w:val="List Number"/>
    <w:basedOn w:val="Normal"/>
    <w:uiPriority w:val="99"/>
    <w:unhideWhenUsed/>
    <w:rsid w:val="00CF1E41"/>
    <w:pPr>
      <w:numPr>
        <w:numId w:val="11"/>
      </w:numPr>
      <w:contextualSpacing/>
    </w:pPr>
  </w:style>
  <w:style w:type="paragraph" w:styleId="ListNumber2">
    <w:name w:val="List Number 2"/>
    <w:basedOn w:val="Normal"/>
    <w:uiPriority w:val="99"/>
    <w:unhideWhenUsed/>
    <w:rsid w:val="008E1D79"/>
    <w:pPr>
      <w:numPr>
        <w:ilvl w:val="1"/>
        <w:numId w:val="11"/>
      </w:numPr>
      <w:contextualSpacing/>
    </w:pPr>
  </w:style>
  <w:style w:type="paragraph" w:styleId="ListNumber3">
    <w:name w:val="List Number 3"/>
    <w:basedOn w:val="Normal"/>
    <w:uiPriority w:val="99"/>
    <w:unhideWhenUsed/>
    <w:rsid w:val="008E1D79"/>
    <w:pPr>
      <w:numPr>
        <w:ilvl w:val="2"/>
        <w:numId w:val="11"/>
      </w:numPr>
      <w:tabs>
        <w:tab w:val="clear" w:pos="680"/>
        <w:tab w:val="num" w:pos="360"/>
      </w:tabs>
      <w:ind w:left="0" w:firstLine="0"/>
      <w:contextualSpacing/>
    </w:pPr>
  </w:style>
  <w:style w:type="table" w:styleId="TableGrid">
    <w:name w:val="Table Grid"/>
    <w:basedOn w:val="TableNormal"/>
    <w:uiPriority w:val="39"/>
    <w:rsid w:val="00C80696"/>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
    <w:name w:val="Style3"/>
    <w:basedOn w:val="TableNormal"/>
    <w:uiPriority w:val="99"/>
    <w:rsid w:val="00C80696"/>
    <w:pPr>
      <w:spacing w:before="0" w:after="40"/>
    </w:pPr>
    <w:tblPr>
      <w:tblBorders>
        <w:insideH w:val="single" w:sz="4" w:space="0" w:color="000000" w:themeColor="text1"/>
      </w:tblBorders>
      <w:tblCellMar>
        <w:top w:w="57" w:type="dxa"/>
        <w:left w:w="85" w:type="dxa"/>
        <w:bottom w:w="57" w:type="dxa"/>
        <w:right w:w="85" w:type="dxa"/>
      </w:tblCellMar>
    </w:tblPr>
    <w:tblStylePr w:type="firstRow">
      <w:rPr>
        <w:rFonts w:asciiTheme="minorHAnsi" w:hAnsiTheme="minorHAnsi"/>
        <w:b/>
        <w:sz w:val="20"/>
      </w:rPr>
      <w:tblPr/>
      <w:tcPr>
        <w:tcBorders>
          <w:bottom w:val="nil"/>
        </w:tcBorders>
      </w:tcPr>
    </w:tblStylePr>
  </w:style>
  <w:style w:type="table" w:customStyle="1" w:styleId="OmeraTableStyle2">
    <w:name w:val="Omera_Table Style 2"/>
    <w:basedOn w:val="TableNormal"/>
    <w:uiPriority w:val="99"/>
    <w:rsid w:val="00A96994"/>
    <w:pPr>
      <w:spacing w:before="0" w:after="40"/>
    </w:pPr>
    <w:tblPr>
      <w:tblStyleRowBandSize w:val="1"/>
      <w:tblBorders>
        <w:bottom w:val="single" w:sz="4" w:space="0" w:color="000000" w:themeColor="text1"/>
        <w:insideH w:val="single" w:sz="4" w:space="0" w:color="000000" w:themeColor="accent3"/>
      </w:tblBorders>
      <w:tblCellMar>
        <w:top w:w="57" w:type="dxa"/>
        <w:left w:w="0" w:type="dxa"/>
        <w:bottom w:w="57" w:type="dxa"/>
      </w:tblCellMar>
    </w:tblPr>
    <w:tblStylePr w:type="firstRow">
      <w:rPr>
        <w:rFonts w:asciiTheme="minorHAnsi" w:hAnsiTheme="minorHAnsi"/>
        <w:b/>
        <w:sz w:val="20"/>
      </w:rPr>
      <w:tblPr/>
      <w:tcPr>
        <w:tcBorders>
          <w:top w:val="single" w:sz="4" w:space="0" w:color="F97012" w:themeColor="accent1"/>
          <w:left w:val="nil"/>
          <w:bottom w:val="single" w:sz="6" w:space="0" w:color="F97012" w:themeColor="accent1"/>
          <w:right w:val="nil"/>
          <w:insideH w:val="nil"/>
          <w:insideV w:val="nil"/>
          <w:tl2br w:val="nil"/>
          <w:tr2bl w:val="nil"/>
        </w:tcBorders>
      </w:tcPr>
    </w:tblStylePr>
    <w:tblStylePr w:type="lastRow">
      <w:rPr>
        <w:rFonts w:asciiTheme="minorHAnsi" w:hAnsiTheme="minorHAnsi"/>
        <w:b/>
        <w:sz w:val="20"/>
      </w:rPr>
    </w:tblStylePr>
    <w:tblStylePr w:type="firstCol">
      <w:pPr>
        <w:wordWrap/>
        <w:ind w:leftChars="0" w:left="0" w:rightChars="0" w:right="0"/>
      </w:pPr>
    </w:tblStylePr>
    <w:tblStylePr w:type="band2Horz">
      <w:tblPr/>
      <w:tcPr>
        <w:tcBorders>
          <w:top w:val="nil"/>
          <w:left w:val="nil"/>
          <w:bottom w:val="nil"/>
          <w:right w:val="nil"/>
          <w:insideH w:val="nil"/>
          <w:insideV w:val="nil"/>
          <w:tl2br w:val="nil"/>
          <w:tr2bl w:val="nil"/>
        </w:tcBorders>
      </w:tcPr>
    </w:tblStylePr>
  </w:style>
  <w:style w:type="table" w:customStyle="1" w:styleId="OmeraTablestyle1">
    <w:name w:val="Omera_Table style 1"/>
    <w:basedOn w:val="TableNormal"/>
    <w:uiPriority w:val="99"/>
    <w:rsid w:val="00F447C3"/>
    <w:pPr>
      <w:spacing w:before="0" w:after="40"/>
    </w:pPr>
    <w:tblPr>
      <w:tblStyleRowBandSize w:val="1"/>
      <w:tblBorders>
        <w:bottom w:val="single" w:sz="4" w:space="0" w:color="000000" w:themeColor="text1"/>
        <w:insideH w:val="single" w:sz="4" w:space="0" w:color="000000" w:themeColor="accent3"/>
      </w:tblBorders>
      <w:tblCellMar>
        <w:top w:w="57" w:type="dxa"/>
        <w:left w:w="0" w:type="dxa"/>
        <w:bottom w:w="57" w:type="dxa"/>
        <w:right w:w="85" w:type="dxa"/>
      </w:tblCellMar>
    </w:tblPr>
    <w:tblStylePr w:type="firstRow">
      <w:rPr>
        <w:rFonts w:asciiTheme="minorHAnsi" w:hAnsiTheme="minorHAnsi"/>
        <w:b/>
        <w:color w:val="FFFFFF" w:themeColor="background1"/>
        <w:sz w:val="20"/>
      </w:rPr>
      <w:tblPr/>
      <w:trPr>
        <w:tblHeader/>
      </w:trPr>
      <w:tcPr>
        <w:tcBorders>
          <w:top w:val="nil"/>
          <w:left w:val="nil"/>
          <w:bottom w:val="single" w:sz="6" w:space="0" w:color="F97012" w:themeColor="accent1"/>
          <w:right w:val="nil"/>
          <w:insideH w:val="nil"/>
          <w:insideV w:val="nil"/>
          <w:tl2br w:val="nil"/>
          <w:tr2bl w:val="nil"/>
        </w:tcBorders>
        <w:shd w:val="clear" w:color="auto" w:fill="F97012" w:themeFill="accent1"/>
      </w:tcPr>
    </w:tblStylePr>
    <w:tblStylePr w:type="lastRow">
      <w:rPr>
        <w:rFonts w:asciiTheme="minorHAnsi" w:hAnsiTheme="minorHAnsi"/>
        <w:b/>
        <w:sz w:val="20"/>
      </w:rPr>
      <w:tblPr/>
      <w:tcPr>
        <w:tcBorders>
          <w:bottom w:val="single" w:sz="4" w:space="0" w:color="000000" w:themeColor="text1"/>
        </w:tcBorders>
      </w:tcPr>
    </w:tblStylePr>
  </w:style>
  <w:style w:type="paragraph" w:styleId="TOCHeading">
    <w:name w:val="TOC Heading"/>
    <w:basedOn w:val="Heading1"/>
    <w:next w:val="Normal"/>
    <w:uiPriority w:val="39"/>
    <w:unhideWhenUsed/>
    <w:rsid w:val="000B29F4"/>
    <w:pPr>
      <w:keepNext/>
      <w:keepLines/>
      <w:spacing w:before="240" w:after="0" w:line="259" w:lineRule="auto"/>
      <w:outlineLvl w:val="9"/>
    </w:pPr>
  </w:style>
  <w:style w:type="paragraph" w:styleId="TOC2">
    <w:name w:val="toc 2"/>
    <w:basedOn w:val="Normal"/>
    <w:next w:val="Normal"/>
    <w:autoRedefine/>
    <w:uiPriority w:val="39"/>
    <w:unhideWhenUsed/>
    <w:rsid w:val="000B29F4"/>
    <w:pPr>
      <w:tabs>
        <w:tab w:val="left" w:pos="426"/>
        <w:tab w:val="right" w:pos="15126"/>
      </w:tabs>
      <w:spacing w:before="180"/>
    </w:pPr>
    <w:rPr>
      <w:rFonts w:asciiTheme="majorHAnsi" w:hAnsiTheme="majorHAnsi"/>
    </w:rPr>
  </w:style>
  <w:style w:type="paragraph" w:styleId="TOC3">
    <w:name w:val="toc 3"/>
    <w:basedOn w:val="Normal"/>
    <w:next w:val="Normal"/>
    <w:autoRedefine/>
    <w:uiPriority w:val="39"/>
    <w:unhideWhenUsed/>
    <w:rsid w:val="00E51F6D"/>
    <w:pPr>
      <w:spacing w:after="100"/>
      <w:ind w:left="400"/>
    </w:pPr>
  </w:style>
  <w:style w:type="character" w:styleId="Hyperlink">
    <w:name w:val="Hyperlink"/>
    <w:basedOn w:val="DefaultParagraphFont"/>
    <w:uiPriority w:val="99"/>
    <w:unhideWhenUsed/>
    <w:rsid w:val="00E51F6D"/>
    <w:rPr>
      <w:color w:val="F97012" w:themeColor="hyperlink"/>
      <w:u w:val="single"/>
    </w:rPr>
  </w:style>
  <w:style w:type="paragraph" w:customStyle="1" w:styleId="XCoverDocumenttitle-Black">
    <w:name w:val="XCover_Document title - Black"/>
    <w:link w:val="XCoverDocumenttitle-BlackChar"/>
    <w:rsid w:val="00CA4A4A"/>
    <w:pPr>
      <w:spacing w:after="240"/>
      <w:ind w:right="6203"/>
    </w:pPr>
    <w:rPr>
      <w:rFonts w:asciiTheme="majorHAnsi" w:hAnsiTheme="majorHAnsi"/>
      <w:noProof/>
      <w:sz w:val="68"/>
      <w:szCs w:val="68"/>
    </w:rPr>
  </w:style>
  <w:style w:type="paragraph" w:customStyle="1" w:styleId="Cover-Spacer">
    <w:name w:val="Cover-Spacer"/>
    <w:rsid w:val="005F7967"/>
    <w:pPr>
      <w:spacing w:after="6200"/>
      <w:ind w:right="6061"/>
    </w:pPr>
    <w:rPr>
      <w:rFonts w:asciiTheme="majorHAnsi" w:hAnsiTheme="majorHAnsi"/>
      <w:noProof/>
      <w:color w:val="FFFFFF" w:themeColor="background1"/>
      <w:sz w:val="24"/>
      <w:szCs w:val="24"/>
    </w:rPr>
  </w:style>
  <w:style w:type="paragraph" w:customStyle="1" w:styleId="Coversubttext">
    <w:name w:val="Cover_subt text"/>
    <w:rsid w:val="003F2226"/>
    <w:pPr>
      <w:spacing w:before="0" w:after="0"/>
    </w:pPr>
    <w:rPr>
      <w:sz w:val="18"/>
      <w:szCs w:val="18"/>
    </w:rPr>
  </w:style>
  <w:style w:type="paragraph" w:customStyle="1" w:styleId="CoverTagline">
    <w:name w:val="Cover_Tagline"/>
    <w:qFormat/>
    <w:rsid w:val="004A5529"/>
    <w:pPr>
      <w:pBdr>
        <w:top w:val="single" w:sz="8" w:space="24" w:color="auto"/>
      </w:pBdr>
      <w:jc w:val="right"/>
    </w:pPr>
    <w:rPr>
      <w:rFonts w:asciiTheme="majorHAnsi" w:hAnsiTheme="majorHAnsi"/>
      <w:sz w:val="50"/>
      <w:szCs w:val="50"/>
    </w:rPr>
  </w:style>
  <w:style w:type="paragraph" w:customStyle="1" w:styleId="CoverTagline-Orange">
    <w:name w:val="Cover_Tagline - Orange"/>
    <w:basedOn w:val="CoverTagline"/>
    <w:rsid w:val="003173E5"/>
    <w:pPr>
      <w:pBdr>
        <w:top w:val="single" w:sz="8" w:space="24" w:color="FFFFFF" w:themeColor="background1"/>
      </w:pBdr>
    </w:pPr>
    <w:rPr>
      <w:color w:val="F97012" w:themeColor="text2"/>
    </w:rPr>
  </w:style>
  <w:style w:type="paragraph" w:customStyle="1" w:styleId="CoverDisclaimer-Black">
    <w:name w:val="Cover_Disclaimer - Black"/>
    <w:qFormat/>
    <w:rsid w:val="00CA4A4A"/>
    <w:pPr>
      <w:spacing w:before="0" w:after="0"/>
    </w:pPr>
    <w:rPr>
      <w:sz w:val="12"/>
      <w:szCs w:val="12"/>
    </w:rPr>
  </w:style>
  <w:style w:type="paragraph" w:customStyle="1" w:styleId="CoverDisclaimer-White">
    <w:name w:val="Cover_Disclaimer - White"/>
    <w:basedOn w:val="CoverDisclaimer-Black"/>
    <w:rsid w:val="003173E5"/>
    <w:rPr>
      <w:color w:val="FFFFFF" w:themeColor="background1"/>
    </w:rPr>
  </w:style>
  <w:style w:type="paragraph" w:customStyle="1" w:styleId="XCoverDocumenttitle-Orange">
    <w:name w:val="XCover_Document title - Orange"/>
    <w:basedOn w:val="XCoverDocumenttitle-Black"/>
    <w:link w:val="XCoverDocumenttitle-OrangeChar"/>
    <w:rsid w:val="00CA4A4A"/>
    <w:rPr>
      <w:color w:val="F97012" w:themeColor="text2"/>
    </w:rPr>
  </w:style>
  <w:style w:type="paragraph" w:customStyle="1" w:styleId="Heading1L1Numbered">
    <w:name w:val="Heading 1_L1 Numbered"/>
    <w:basedOn w:val="Heading1"/>
    <w:rsid w:val="00ED3D97"/>
    <w:pPr>
      <w:numPr>
        <w:numId w:val="18"/>
      </w:numPr>
    </w:pPr>
  </w:style>
  <w:style w:type="paragraph" w:customStyle="1" w:styleId="Heading2L2Numbered">
    <w:name w:val="Heading 2_L2 Numbered"/>
    <w:basedOn w:val="Heading2"/>
    <w:rsid w:val="00ED3D97"/>
    <w:pPr>
      <w:numPr>
        <w:ilvl w:val="1"/>
        <w:numId w:val="18"/>
      </w:numPr>
    </w:pPr>
  </w:style>
  <w:style w:type="paragraph" w:customStyle="1" w:styleId="Heading3L3Numbered">
    <w:name w:val="Heading 3_L3 Numbered"/>
    <w:basedOn w:val="Heading3"/>
    <w:rsid w:val="00ED3D97"/>
    <w:pPr>
      <w:numPr>
        <w:ilvl w:val="2"/>
        <w:numId w:val="18"/>
      </w:numPr>
    </w:pPr>
  </w:style>
  <w:style w:type="paragraph" w:customStyle="1" w:styleId="Dividertitle">
    <w:name w:val="Divider_title"/>
    <w:rsid w:val="00AB1246"/>
    <w:pPr>
      <w:spacing w:after="400"/>
      <w:ind w:left="4706"/>
    </w:pPr>
    <w:rPr>
      <w:rFonts w:asciiTheme="majorHAnsi" w:hAnsiTheme="majorHAnsi"/>
      <w:sz w:val="68"/>
      <w:szCs w:val="68"/>
    </w:rPr>
  </w:style>
  <w:style w:type="paragraph" w:customStyle="1" w:styleId="Dividersubheading">
    <w:name w:val="Divider_subheading"/>
    <w:rsid w:val="00AB1246"/>
    <w:pPr>
      <w:ind w:left="4706"/>
    </w:pPr>
    <w:rPr>
      <w:b/>
      <w:bCs/>
      <w:color w:val="F97012" w:themeColor="accent1"/>
      <w:spacing w:val="10"/>
      <w:sz w:val="36"/>
      <w:szCs w:val="36"/>
    </w:rPr>
  </w:style>
  <w:style w:type="paragraph" w:customStyle="1" w:styleId="DividerTagline">
    <w:name w:val="Divider_Tagline"/>
    <w:rsid w:val="00AB1246"/>
    <w:pPr>
      <w:spacing w:before="0" w:after="0"/>
      <w:jc w:val="right"/>
    </w:pPr>
    <w:rPr>
      <w:rFonts w:asciiTheme="majorHAnsi" w:hAnsiTheme="majorHAnsi"/>
      <w:sz w:val="24"/>
      <w:szCs w:val="24"/>
      <w:lang w:val="en-US"/>
    </w:rPr>
  </w:style>
  <w:style w:type="paragraph" w:customStyle="1" w:styleId="FooterUppercasebold">
    <w:name w:val="Footer_Uppercase bold"/>
    <w:rsid w:val="000A06F6"/>
    <w:pPr>
      <w:spacing w:before="0" w:after="60"/>
    </w:pPr>
    <w:rPr>
      <w:bCs/>
      <w:caps/>
      <w:color w:val="000000" w:themeColor="accent3"/>
      <w:sz w:val="14"/>
      <w:szCs w:val="14"/>
    </w:rPr>
  </w:style>
  <w:style w:type="paragraph" w:customStyle="1" w:styleId="Footerbodytext">
    <w:name w:val="Footer_body text"/>
    <w:basedOn w:val="Normal"/>
    <w:rsid w:val="009470FD"/>
    <w:rPr>
      <w:b/>
      <w:bCs/>
      <w:color w:val="000000" w:themeColor="accent3"/>
      <w:sz w:val="14"/>
      <w:szCs w:val="14"/>
    </w:rPr>
  </w:style>
  <w:style w:type="paragraph" w:customStyle="1" w:styleId="LetterheadSubjectline">
    <w:name w:val="Letterhead_Subject line"/>
    <w:basedOn w:val="Normal"/>
    <w:rsid w:val="000A06F6"/>
    <w:pPr>
      <w:spacing w:before="480" w:after="600"/>
    </w:pPr>
    <w:rPr>
      <w:b/>
    </w:rPr>
  </w:style>
  <w:style w:type="character" w:styleId="Strong">
    <w:name w:val="Strong"/>
    <w:basedOn w:val="DefaultParagraphFont"/>
    <w:uiPriority w:val="22"/>
    <w:rsid w:val="000A06F6"/>
    <w:rPr>
      <w:b/>
      <w:bCs/>
    </w:rPr>
  </w:style>
  <w:style w:type="paragraph" w:customStyle="1" w:styleId="CoverPage2">
    <w:name w:val="Cover Page 2"/>
    <w:basedOn w:val="Normal"/>
    <w:link w:val="CoverPage2Char"/>
    <w:rsid w:val="006461AC"/>
    <w:rPr>
      <w:color w:val="F97012" w:themeColor="text2"/>
      <w:sz w:val="32"/>
      <w:szCs w:val="18"/>
    </w:rPr>
  </w:style>
  <w:style w:type="paragraph" w:customStyle="1" w:styleId="CoverDocumenttitle-Orange">
    <w:name w:val="Cover_Document title - Orange"/>
    <w:basedOn w:val="XCoverDocumenttitle-Orange"/>
    <w:link w:val="CoverDocumenttitle-OrangeChar"/>
    <w:qFormat/>
    <w:rsid w:val="005E37F2"/>
    <w:pPr>
      <w:ind w:right="-2"/>
    </w:pPr>
  </w:style>
  <w:style w:type="paragraph" w:customStyle="1" w:styleId="CoverDocumenttitle-Black">
    <w:name w:val="Cover_Document title - Black"/>
    <w:basedOn w:val="XCoverDocumenttitle-Black"/>
    <w:link w:val="CoverDocumenttitle-BlackChar"/>
    <w:qFormat/>
    <w:rsid w:val="005E37F2"/>
    <w:pPr>
      <w:ind w:right="423"/>
    </w:pPr>
  </w:style>
  <w:style w:type="character" w:customStyle="1" w:styleId="XCoverDocumenttitle-BlackChar">
    <w:name w:val="XCover_Document title - Black Char"/>
    <w:basedOn w:val="DefaultParagraphFont"/>
    <w:link w:val="XCoverDocumenttitle-Black"/>
    <w:rsid w:val="005E37F2"/>
    <w:rPr>
      <w:rFonts w:asciiTheme="majorHAnsi" w:hAnsiTheme="majorHAnsi"/>
      <w:noProof/>
      <w:sz w:val="68"/>
      <w:szCs w:val="68"/>
    </w:rPr>
  </w:style>
  <w:style w:type="character" w:customStyle="1" w:styleId="XCoverDocumenttitle-OrangeChar">
    <w:name w:val="XCover_Document title - Orange Char"/>
    <w:basedOn w:val="XCoverDocumenttitle-BlackChar"/>
    <w:link w:val="XCoverDocumenttitle-Orange"/>
    <w:rsid w:val="005E37F2"/>
    <w:rPr>
      <w:rFonts w:asciiTheme="majorHAnsi" w:hAnsiTheme="majorHAnsi"/>
      <w:noProof/>
      <w:color w:val="F97012" w:themeColor="text2"/>
      <w:sz w:val="68"/>
      <w:szCs w:val="68"/>
    </w:rPr>
  </w:style>
  <w:style w:type="character" w:customStyle="1" w:styleId="CoverDocumenttitle-OrangeChar">
    <w:name w:val="Cover_Document title - Orange Char"/>
    <w:basedOn w:val="XCoverDocumenttitle-OrangeChar"/>
    <w:link w:val="CoverDocumenttitle-Orange"/>
    <w:rsid w:val="005E37F2"/>
    <w:rPr>
      <w:rFonts w:asciiTheme="majorHAnsi" w:hAnsiTheme="majorHAnsi"/>
      <w:noProof/>
      <w:color w:val="F97012" w:themeColor="text2"/>
      <w:sz w:val="68"/>
      <w:szCs w:val="68"/>
    </w:rPr>
  </w:style>
  <w:style w:type="paragraph" w:customStyle="1" w:styleId="HeaderLineBlack">
    <w:name w:val="Header Line_Black"/>
    <w:basedOn w:val="Header"/>
    <w:rsid w:val="00BB1475"/>
    <w:pPr>
      <w:pBdr>
        <w:bottom w:val="single" w:sz="4" w:space="30" w:color="auto"/>
      </w:pBdr>
    </w:pPr>
    <w:rPr>
      <w:noProof/>
      <w:sz w:val="22"/>
      <w:szCs w:val="22"/>
    </w:rPr>
  </w:style>
  <w:style w:type="character" w:customStyle="1" w:styleId="CoverDocumenttitle-BlackChar">
    <w:name w:val="Cover_Document title - Black Char"/>
    <w:basedOn w:val="XCoverDocumenttitle-BlackChar"/>
    <w:link w:val="CoverDocumenttitle-Black"/>
    <w:rsid w:val="005E37F2"/>
    <w:rPr>
      <w:rFonts w:asciiTheme="majorHAnsi" w:hAnsiTheme="majorHAnsi"/>
      <w:noProof/>
      <w:sz w:val="68"/>
      <w:szCs w:val="68"/>
    </w:rPr>
  </w:style>
  <w:style w:type="paragraph" w:styleId="NoSpacing">
    <w:name w:val="No Spacing"/>
    <w:uiPriority w:val="1"/>
    <w:rsid w:val="00BB1475"/>
    <w:pPr>
      <w:spacing w:before="0" w:after="0"/>
    </w:pPr>
  </w:style>
  <w:style w:type="character" w:customStyle="1" w:styleId="Heading6Char">
    <w:name w:val="Heading 6 Char"/>
    <w:basedOn w:val="DefaultParagraphFont"/>
    <w:link w:val="Heading6"/>
    <w:uiPriority w:val="9"/>
    <w:rsid w:val="007737CD"/>
    <w:rPr>
      <w:rFonts w:asciiTheme="majorHAnsi" w:eastAsiaTheme="majorEastAsia" w:hAnsiTheme="majorHAnsi" w:cstheme="majorBidi"/>
      <w:color w:val="63462C" w:themeColor="accent5"/>
    </w:rPr>
  </w:style>
  <w:style w:type="paragraph" w:styleId="Title">
    <w:name w:val="Title"/>
    <w:basedOn w:val="Normal"/>
    <w:next w:val="Normal"/>
    <w:link w:val="TitleChar"/>
    <w:uiPriority w:val="10"/>
    <w:rsid w:val="0035672B"/>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5672B"/>
    <w:rPr>
      <w:rFonts w:asciiTheme="majorHAnsi" w:eastAsiaTheme="majorEastAsia" w:hAnsiTheme="majorHAnsi" w:cstheme="majorBidi"/>
      <w:color w:val="auto"/>
      <w:spacing w:val="-10"/>
      <w:kern w:val="28"/>
      <w:sz w:val="56"/>
      <w:szCs w:val="56"/>
    </w:rPr>
  </w:style>
  <w:style w:type="paragraph" w:styleId="ListParagraph">
    <w:name w:val="List Paragraph"/>
    <w:basedOn w:val="Normal"/>
    <w:uiPriority w:val="34"/>
    <w:rsid w:val="0035672B"/>
    <w:pPr>
      <w:ind w:left="720"/>
      <w:contextualSpacing/>
    </w:pPr>
  </w:style>
  <w:style w:type="character" w:styleId="BookTitle">
    <w:name w:val="Book Title"/>
    <w:basedOn w:val="DefaultParagraphFont"/>
    <w:uiPriority w:val="33"/>
    <w:rsid w:val="0035672B"/>
    <w:rPr>
      <w:b/>
      <w:bCs/>
      <w:i/>
      <w:iCs/>
      <w:spacing w:val="5"/>
    </w:rPr>
  </w:style>
  <w:style w:type="character" w:styleId="IntenseReference">
    <w:name w:val="Intense Reference"/>
    <w:basedOn w:val="DefaultParagraphFont"/>
    <w:uiPriority w:val="32"/>
    <w:rsid w:val="0035672B"/>
    <w:rPr>
      <w:b/>
      <w:bCs/>
      <w:smallCaps/>
      <w:color w:val="F97012" w:themeColor="accent1"/>
      <w:spacing w:val="5"/>
    </w:rPr>
  </w:style>
  <w:style w:type="character" w:styleId="SubtleReference">
    <w:name w:val="Subtle Reference"/>
    <w:basedOn w:val="DefaultParagraphFont"/>
    <w:uiPriority w:val="31"/>
    <w:rsid w:val="0035672B"/>
    <w:rPr>
      <w:smallCaps/>
      <w:color w:val="5A5A5A" w:themeColor="text1" w:themeTint="A5"/>
    </w:rPr>
  </w:style>
  <w:style w:type="paragraph" w:styleId="IntenseQuote">
    <w:name w:val="Intense Quote"/>
    <w:basedOn w:val="Normal"/>
    <w:next w:val="Normal"/>
    <w:link w:val="IntenseQuoteChar"/>
    <w:uiPriority w:val="30"/>
    <w:rsid w:val="0035672B"/>
    <w:pPr>
      <w:pBdr>
        <w:top w:val="single" w:sz="4" w:space="10" w:color="F97012" w:themeColor="accent1"/>
        <w:bottom w:val="single" w:sz="4" w:space="10" w:color="F97012" w:themeColor="accent1"/>
      </w:pBdr>
      <w:spacing w:before="360" w:after="360"/>
      <w:ind w:left="864" w:right="864"/>
      <w:jc w:val="center"/>
    </w:pPr>
    <w:rPr>
      <w:i/>
      <w:iCs/>
      <w:color w:val="F97012" w:themeColor="accent1"/>
    </w:rPr>
  </w:style>
  <w:style w:type="character" w:customStyle="1" w:styleId="IntenseQuoteChar">
    <w:name w:val="Intense Quote Char"/>
    <w:basedOn w:val="DefaultParagraphFont"/>
    <w:link w:val="IntenseQuote"/>
    <w:uiPriority w:val="30"/>
    <w:rsid w:val="0035672B"/>
    <w:rPr>
      <w:i/>
      <w:iCs/>
      <w:color w:val="F97012" w:themeColor="accent1"/>
    </w:rPr>
  </w:style>
  <w:style w:type="paragraph" w:styleId="Quote">
    <w:name w:val="Quote"/>
    <w:basedOn w:val="Normal"/>
    <w:next w:val="Normal"/>
    <w:link w:val="QuoteChar"/>
    <w:uiPriority w:val="29"/>
    <w:rsid w:val="0035672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5672B"/>
    <w:rPr>
      <w:i/>
      <w:iCs/>
      <w:color w:val="404040" w:themeColor="text1" w:themeTint="BF"/>
    </w:rPr>
  </w:style>
  <w:style w:type="character" w:styleId="IntenseEmphasis">
    <w:name w:val="Intense Emphasis"/>
    <w:basedOn w:val="DefaultParagraphFont"/>
    <w:uiPriority w:val="21"/>
    <w:rsid w:val="0035672B"/>
    <w:rPr>
      <w:i/>
      <w:iCs/>
      <w:color w:val="F97012" w:themeColor="accent1"/>
    </w:rPr>
  </w:style>
  <w:style w:type="character" w:styleId="Emphasis">
    <w:name w:val="Emphasis"/>
    <w:basedOn w:val="DefaultParagraphFont"/>
    <w:uiPriority w:val="20"/>
    <w:rsid w:val="0035672B"/>
    <w:rPr>
      <w:i/>
      <w:iCs/>
    </w:rPr>
  </w:style>
  <w:style w:type="character" w:styleId="SubtleEmphasis">
    <w:name w:val="Subtle Emphasis"/>
    <w:basedOn w:val="DefaultParagraphFont"/>
    <w:uiPriority w:val="19"/>
    <w:rsid w:val="0035672B"/>
    <w:rPr>
      <w:i/>
      <w:iCs/>
      <w:color w:val="404040" w:themeColor="text1" w:themeTint="BF"/>
    </w:rPr>
  </w:style>
  <w:style w:type="paragraph" w:styleId="Subtitle">
    <w:name w:val="Subtitle"/>
    <w:basedOn w:val="Normal"/>
    <w:next w:val="Normal"/>
    <w:link w:val="SubtitleChar"/>
    <w:uiPriority w:val="11"/>
    <w:rsid w:val="0035672B"/>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35672B"/>
    <w:rPr>
      <w:rFonts w:eastAsiaTheme="minorEastAsia"/>
      <w:color w:val="5A5A5A" w:themeColor="text1" w:themeTint="A5"/>
      <w:spacing w:val="15"/>
      <w:sz w:val="22"/>
      <w:szCs w:val="22"/>
    </w:rPr>
  </w:style>
  <w:style w:type="paragraph" w:customStyle="1" w:styleId="Footer-Orange">
    <w:name w:val="Footer - Orange"/>
    <w:basedOn w:val="Footer"/>
    <w:link w:val="Footer-OrangeChar"/>
    <w:qFormat/>
    <w:rsid w:val="0035672B"/>
    <w:pPr>
      <w:tabs>
        <w:tab w:val="clear" w:pos="4513"/>
        <w:tab w:val="clear" w:pos="9026"/>
        <w:tab w:val="right" w:pos="14601"/>
        <w:tab w:val="right" w:pos="15136"/>
      </w:tabs>
    </w:pPr>
    <w:rPr>
      <w:bCs/>
      <w:color w:val="F97012" w:themeColor="text2"/>
      <w:sz w:val="16"/>
      <w:lang w:val="en-US"/>
    </w:rPr>
  </w:style>
  <w:style w:type="paragraph" w:customStyle="1" w:styleId="Footer-Black">
    <w:name w:val="Footer - Black"/>
    <w:basedOn w:val="Footer"/>
    <w:link w:val="Footer-BlackChar"/>
    <w:qFormat/>
    <w:rsid w:val="0035672B"/>
    <w:pPr>
      <w:tabs>
        <w:tab w:val="clear" w:pos="4513"/>
        <w:tab w:val="clear" w:pos="9026"/>
        <w:tab w:val="right" w:pos="14601"/>
        <w:tab w:val="right" w:pos="15136"/>
      </w:tabs>
    </w:pPr>
    <w:rPr>
      <w:b/>
      <w:bCs/>
      <w:color w:val="000000" w:themeColor="accent3"/>
      <w:sz w:val="16"/>
      <w:szCs w:val="18"/>
      <w:lang w:val="en-US"/>
    </w:rPr>
  </w:style>
  <w:style w:type="character" w:customStyle="1" w:styleId="Footer-OrangeChar">
    <w:name w:val="Footer - Orange Char"/>
    <w:basedOn w:val="FooterChar"/>
    <w:link w:val="Footer-Orange"/>
    <w:rsid w:val="0035672B"/>
    <w:rPr>
      <w:bCs/>
      <w:color w:val="F97012" w:themeColor="text2"/>
      <w:sz w:val="16"/>
      <w:lang w:val="en-US"/>
    </w:rPr>
  </w:style>
  <w:style w:type="character" w:customStyle="1" w:styleId="Footer-BlackChar">
    <w:name w:val="Footer - Black Char"/>
    <w:basedOn w:val="FooterChar"/>
    <w:link w:val="Footer-Black"/>
    <w:rsid w:val="0035672B"/>
    <w:rPr>
      <w:b/>
      <w:bCs/>
      <w:color w:val="000000" w:themeColor="accent3"/>
      <w:sz w:val="16"/>
      <w:szCs w:val="18"/>
      <w:lang w:val="en-US"/>
    </w:rPr>
  </w:style>
  <w:style w:type="paragraph" w:customStyle="1" w:styleId="CoversubheadingBlack">
    <w:name w:val="Cover_subheading Black"/>
    <w:basedOn w:val="CoverPage2"/>
    <w:link w:val="CoversubheadingBlackChar"/>
    <w:qFormat/>
    <w:rsid w:val="007737CD"/>
    <w:pPr>
      <w:spacing w:before="40" w:after="120"/>
    </w:pPr>
    <w:rPr>
      <w:rFonts w:asciiTheme="majorHAnsi" w:hAnsiTheme="majorHAnsi"/>
      <w:color w:val="000000" w:themeColor="text1"/>
      <w:sz w:val="52"/>
      <w:szCs w:val="32"/>
    </w:rPr>
  </w:style>
  <w:style w:type="paragraph" w:customStyle="1" w:styleId="CoversubheadingOrange">
    <w:name w:val="Cover_subheading Orange"/>
    <w:basedOn w:val="CoversubheadingBlack"/>
    <w:link w:val="CoversubheadingOrangeChar"/>
    <w:qFormat/>
    <w:rsid w:val="00C13C30"/>
    <w:rPr>
      <w:color w:val="F97012" w:themeColor="text2"/>
    </w:rPr>
  </w:style>
  <w:style w:type="character" w:customStyle="1" w:styleId="CoverPage2Char">
    <w:name w:val="Cover Page 2 Char"/>
    <w:basedOn w:val="DefaultParagraphFont"/>
    <w:link w:val="CoverPage2"/>
    <w:rsid w:val="00C13C30"/>
    <w:rPr>
      <w:color w:val="F97012" w:themeColor="text2"/>
      <w:sz w:val="32"/>
      <w:szCs w:val="18"/>
    </w:rPr>
  </w:style>
  <w:style w:type="character" w:customStyle="1" w:styleId="CoversubheadingBlackChar">
    <w:name w:val="Cover_subheading Black Char"/>
    <w:basedOn w:val="CoverPage2Char"/>
    <w:link w:val="CoversubheadingBlack"/>
    <w:rsid w:val="007737CD"/>
    <w:rPr>
      <w:rFonts w:asciiTheme="majorHAnsi" w:hAnsiTheme="majorHAnsi"/>
      <w:color w:val="F97012" w:themeColor="text2"/>
      <w:sz w:val="52"/>
      <w:szCs w:val="32"/>
    </w:rPr>
  </w:style>
  <w:style w:type="character" w:customStyle="1" w:styleId="CoversubheadingOrangeChar">
    <w:name w:val="Cover_subheading Orange Char"/>
    <w:basedOn w:val="CoversubheadingBlackChar"/>
    <w:link w:val="CoversubheadingOrange"/>
    <w:rsid w:val="00C13C30"/>
    <w:rPr>
      <w:rFonts w:asciiTheme="majorHAnsi" w:hAnsiTheme="majorHAnsi"/>
      <w:color w:val="F97012" w:themeColor="text2"/>
      <w:sz w:val="52"/>
      <w:szCs w:val="32"/>
    </w:rPr>
  </w:style>
  <w:style w:type="paragraph" w:customStyle="1" w:styleId="TableBullets">
    <w:name w:val="Table Bullets"/>
    <w:basedOn w:val="Normal"/>
    <w:uiPriority w:val="99"/>
    <w:rsid w:val="00C13CE2"/>
    <w:pPr>
      <w:numPr>
        <w:numId w:val="23"/>
      </w:numPr>
      <w:tabs>
        <w:tab w:val="num" w:pos="284"/>
      </w:tabs>
      <w:spacing w:before="40" w:after="40"/>
      <w:ind w:left="284" w:hanging="284"/>
    </w:pPr>
    <w:rPr>
      <w:color w:val="575757"/>
      <w:szCs w:val="22"/>
    </w:rPr>
  </w:style>
  <w:style w:type="paragraph" w:styleId="BodyText">
    <w:name w:val="Body Text"/>
    <w:basedOn w:val="Normal"/>
    <w:link w:val="BodyTextChar"/>
    <w:uiPriority w:val="2"/>
    <w:rsid w:val="00072B81"/>
    <w:rPr>
      <w:color w:val="F97012" w:themeColor="text2"/>
      <w:szCs w:val="22"/>
    </w:rPr>
  </w:style>
  <w:style w:type="character" w:customStyle="1" w:styleId="BodyTextChar">
    <w:name w:val="Body Text Char"/>
    <w:basedOn w:val="DefaultParagraphFont"/>
    <w:link w:val="BodyText"/>
    <w:uiPriority w:val="2"/>
    <w:rsid w:val="00072B81"/>
    <w:rPr>
      <w:color w:val="F97012" w:themeColor="text2"/>
      <w:szCs w:val="22"/>
    </w:rPr>
  </w:style>
  <w:style w:type="paragraph" w:customStyle="1" w:styleId="Heading7CVs">
    <w:name w:val="Heading 7 (CV's)"/>
    <w:basedOn w:val="Heading5"/>
    <w:link w:val="Heading7CVsChar"/>
    <w:qFormat/>
    <w:rsid w:val="00505D2B"/>
    <w:pPr>
      <w:spacing w:after="0"/>
      <w:contextualSpacing/>
    </w:pPr>
    <w:rPr>
      <w:rFonts w:asciiTheme="minorHAnsi" w:hAnsiTheme="minorHAnsi"/>
      <w:bCs/>
      <w:sz w:val="18"/>
      <w:lang w:val="en-US"/>
    </w:rPr>
  </w:style>
  <w:style w:type="character" w:customStyle="1" w:styleId="Heading7CVsChar">
    <w:name w:val="Heading 7 (CV's) Char"/>
    <w:basedOn w:val="Heading5Char"/>
    <w:link w:val="Heading7CVs"/>
    <w:rsid w:val="00505D2B"/>
    <w:rPr>
      <w:rFonts w:asciiTheme="majorHAnsi" w:hAnsiTheme="majorHAnsi"/>
      <w:bCs/>
      <w:color w:val="F97012" w:themeColor="text2"/>
      <w:sz w:val="18"/>
      <w:lang w:val="en-US"/>
    </w:rPr>
  </w:style>
  <w:style w:type="character" w:customStyle="1" w:styleId="Heading7Char">
    <w:name w:val="Heading 7 Char"/>
    <w:basedOn w:val="DefaultParagraphFont"/>
    <w:link w:val="Heading7"/>
    <w:uiPriority w:val="9"/>
    <w:rsid w:val="00890A5E"/>
    <w:rPr>
      <w:color w:val="F97012" w:themeColor="text2"/>
      <w:sz w:val="18"/>
      <w:lang w:val="en-US"/>
    </w:rPr>
  </w:style>
  <w:style w:type="table" w:customStyle="1" w:styleId="OmeraTablestyle20">
    <w:name w:val="Omera_Table style 2"/>
    <w:basedOn w:val="TableNormal"/>
    <w:uiPriority w:val="99"/>
    <w:rsid w:val="006115E5"/>
    <w:pPr>
      <w:spacing w:before="0" w:after="40"/>
    </w:pPr>
    <w:tblPr>
      <w:tblStyleRowBandSize w:val="1"/>
      <w:tblBorders>
        <w:bottom w:val="single" w:sz="4" w:space="0" w:color="000000" w:themeColor="text1"/>
        <w:insideH w:val="single" w:sz="4" w:space="0" w:color="000000" w:themeColor="accent3"/>
      </w:tblBorders>
      <w:tblCellMar>
        <w:top w:w="57" w:type="dxa"/>
        <w:left w:w="85" w:type="dxa"/>
        <w:bottom w:w="57" w:type="dxa"/>
        <w:right w:w="85" w:type="dxa"/>
      </w:tblCellMar>
    </w:tblPr>
    <w:tblStylePr w:type="firstRow">
      <w:rPr>
        <w:rFonts w:asciiTheme="minorHAnsi" w:hAnsiTheme="minorHAnsi"/>
        <w:b/>
        <w:color w:val="FFFFFF" w:themeColor="background1"/>
        <w:sz w:val="20"/>
      </w:rPr>
      <w:tblPr/>
      <w:tcPr>
        <w:tcBorders>
          <w:top w:val="nil"/>
          <w:left w:val="nil"/>
          <w:bottom w:val="single" w:sz="6" w:space="0" w:color="F97012" w:themeColor="accent1"/>
          <w:right w:val="nil"/>
          <w:insideH w:val="nil"/>
          <w:insideV w:val="nil"/>
          <w:tl2br w:val="nil"/>
          <w:tr2bl w:val="nil"/>
        </w:tcBorders>
        <w:shd w:val="clear" w:color="auto" w:fill="F97012" w:themeFill="accent1"/>
      </w:tcPr>
    </w:tblStylePr>
    <w:tblStylePr w:type="lastRow">
      <w:rPr>
        <w:rFonts w:asciiTheme="minorHAnsi" w:hAnsiTheme="minorHAnsi"/>
        <w:b/>
        <w:sz w:val="20"/>
      </w:rPr>
      <w:tblPr/>
      <w:tcPr>
        <w:tcBorders>
          <w:bottom w:val="single" w:sz="4" w:space="0" w:color="000000" w:themeColor="text1"/>
        </w:tcBorders>
      </w:tcPr>
    </w:tblStylePr>
  </w:style>
  <w:style w:type="table" w:customStyle="1" w:styleId="OmeraTablestyleCVTable0">
    <w:name w:val="Omera_Table style CV Table"/>
    <w:basedOn w:val="TableNormal"/>
    <w:uiPriority w:val="99"/>
    <w:rsid w:val="003C469B"/>
    <w:tblPr>
      <w:tblCellMar>
        <w:left w:w="0" w:type="dxa"/>
      </w:tblCellMar>
    </w:tblPr>
    <w:tblStylePr w:type="lastCol">
      <w:rPr>
        <w:rFonts w:asciiTheme="minorHAnsi" w:hAnsiTheme="minorHAnsi"/>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187775">
      <w:bodyDiv w:val="1"/>
      <w:marLeft w:val="0"/>
      <w:marRight w:val="0"/>
      <w:marTop w:val="0"/>
      <w:marBottom w:val="0"/>
      <w:divBdr>
        <w:top w:val="none" w:sz="0" w:space="0" w:color="auto"/>
        <w:left w:val="none" w:sz="0" w:space="0" w:color="auto"/>
        <w:bottom w:val="none" w:sz="0" w:space="0" w:color="auto"/>
        <w:right w:val="none" w:sz="0" w:space="0" w:color="auto"/>
      </w:divBdr>
      <w:divsChild>
        <w:div w:id="1426196622">
          <w:marLeft w:val="0"/>
          <w:marRight w:val="0"/>
          <w:marTop w:val="0"/>
          <w:marBottom w:val="300"/>
          <w:divBdr>
            <w:top w:val="none" w:sz="0" w:space="0" w:color="auto"/>
            <w:left w:val="none" w:sz="0" w:space="0" w:color="auto"/>
            <w:bottom w:val="single" w:sz="6" w:space="0" w:color="CCCCCC"/>
            <w:right w:val="none" w:sz="0" w:space="0" w:color="auto"/>
          </w:divBdr>
          <w:divsChild>
            <w:div w:id="1408190788">
              <w:marLeft w:val="-225"/>
              <w:marRight w:val="-225"/>
              <w:marTop w:val="0"/>
              <w:marBottom w:val="0"/>
              <w:divBdr>
                <w:top w:val="none" w:sz="0" w:space="0" w:color="auto"/>
                <w:left w:val="none" w:sz="0" w:space="0" w:color="auto"/>
                <w:bottom w:val="none" w:sz="0" w:space="0" w:color="auto"/>
                <w:right w:val="none" w:sz="0" w:space="0" w:color="auto"/>
              </w:divBdr>
              <w:divsChild>
                <w:div w:id="95834522">
                  <w:marLeft w:val="0"/>
                  <w:marRight w:val="0"/>
                  <w:marTop w:val="0"/>
                  <w:marBottom w:val="0"/>
                  <w:divBdr>
                    <w:top w:val="none" w:sz="0" w:space="0" w:color="auto"/>
                    <w:left w:val="none" w:sz="0" w:space="0" w:color="auto"/>
                    <w:bottom w:val="none" w:sz="0" w:space="0" w:color="auto"/>
                    <w:right w:val="none" w:sz="0" w:space="0" w:color="auto"/>
                  </w:divBdr>
                </w:div>
                <w:div w:id="5886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423">
          <w:marLeft w:val="0"/>
          <w:marRight w:val="0"/>
          <w:marTop w:val="0"/>
          <w:marBottom w:val="300"/>
          <w:divBdr>
            <w:top w:val="none" w:sz="0" w:space="0" w:color="auto"/>
            <w:left w:val="none" w:sz="0" w:space="0" w:color="auto"/>
            <w:bottom w:val="single" w:sz="6" w:space="0" w:color="CCCCCC"/>
            <w:right w:val="none" w:sz="0" w:space="0" w:color="auto"/>
          </w:divBdr>
          <w:divsChild>
            <w:div w:id="1781290316">
              <w:marLeft w:val="-225"/>
              <w:marRight w:val="-225"/>
              <w:marTop w:val="0"/>
              <w:marBottom w:val="0"/>
              <w:divBdr>
                <w:top w:val="none" w:sz="0" w:space="0" w:color="auto"/>
                <w:left w:val="none" w:sz="0" w:space="0" w:color="auto"/>
                <w:bottom w:val="none" w:sz="0" w:space="0" w:color="auto"/>
                <w:right w:val="none" w:sz="0" w:space="0" w:color="auto"/>
              </w:divBdr>
              <w:divsChild>
                <w:div w:id="1097411560">
                  <w:marLeft w:val="0"/>
                  <w:marRight w:val="0"/>
                  <w:marTop w:val="0"/>
                  <w:marBottom w:val="0"/>
                  <w:divBdr>
                    <w:top w:val="none" w:sz="0" w:space="0" w:color="auto"/>
                    <w:left w:val="none" w:sz="0" w:space="0" w:color="auto"/>
                    <w:bottom w:val="none" w:sz="0" w:space="0" w:color="auto"/>
                    <w:right w:val="none" w:sz="0" w:space="0" w:color="auto"/>
                  </w:divBdr>
                </w:div>
                <w:div w:id="1536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459904">
          <w:marLeft w:val="0"/>
          <w:marRight w:val="0"/>
          <w:marTop w:val="0"/>
          <w:marBottom w:val="300"/>
          <w:divBdr>
            <w:top w:val="none" w:sz="0" w:space="0" w:color="auto"/>
            <w:left w:val="none" w:sz="0" w:space="0" w:color="auto"/>
            <w:bottom w:val="single" w:sz="6" w:space="0" w:color="CCCCCC"/>
            <w:right w:val="none" w:sz="0" w:space="0" w:color="auto"/>
          </w:divBdr>
          <w:divsChild>
            <w:div w:id="440803561">
              <w:marLeft w:val="-225"/>
              <w:marRight w:val="-225"/>
              <w:marTop w:val="0"/>
              <w:marBottom w:val="0"/>
              <w:divBdr>
                <w:top w:val="none" w:sz="0" w:space="0" w:color="auto"/>
                <w:left w:val="none" w:sz="0" w:space="0" w:color="auto"/>
                <w:bottom w:val="none" w:sz="0" w:space="0" w:color="auto"/>
                <w:right w:val="none" w:sz="0" w:space="0" w:color="auto"/>
              </w:divBdr>
              <w:divsChild>
                <w:div w:id="2072076704">
                  <w:marLeft w:val="0"/>
                  <w:marRight w:val="0"/>
                  <w:marTop w:val="0"/>
                  <w:marBottom w:val="0"/>
                  <w:divBdr>
                    <w:top w:val="none" w:sz="0" w:space="0" w:color="auto"/>
                    <w:left w:val="none" w:sz="0" w:space="0" w:color="auto"/>
                    <w:bottom w:val="none" w:sz="0" w:space="0" w:color="auto"/>
                    <w:right w:val="none" w:sz="0" w:space="0" w:color="auto"/>
                  </w:divBdr>
                </w:div>
                <w:div w:id="16412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6342">
          <w:marLeft w:val="0"/>
          <w:marRight w:val="0"/>
          <w:marTop w:val="0"/>
          <w:marBottom w:val="300"/>
          <w:divBdr>
            <w:top w:val="none" w:sz="0" w:space="0" w:color="auto"/>
            <w:left w:val="none" w:sz="0" w:space="0" w:color="auto"/>
            <w:bottom w:val="single" w:sz="6" w:space="0" w:color="CCCCCC"/>
            <w:right w:val="none" w:sz="0" w:space="0" w:color="auto"/>
          </w:divBdr>
          <w:divsChild>
            <w:div w:id="746609845">
              <w:marLeft w:val="-225"/>
              <w:marRight w:val="-225"/>
              <w:marTop w:val="0"/>
              <w:marBottom w:val="0"/>
              <w:divBdr>
                <w:top w:val="none" w:sz="0" w:space="0" w:color="auto"/>
                <w:left w:val="none" w:sz="0" w:space="0" w:color="auto"/>
                <w:bottom w:val="none" w:sz="0" w:space="0" w:color="auto"/>
                <w:right w:val="none" w:sz="0" w:space="0" w:color="auto"/>
              </w:divBdr>
              <w:divsChild>
                <w:div w:id="928853434">
                  <w:marLeft w:val="0"/>
                  <w:marRight w:val="0"/>
                  <w:marTop w:val="0"/>
                  <w:marBottom w:val="0"/>
                  <w:divBdr>
                    <w:top w:val="none" w:sz="0" w:space="0" w:color="auto"/>
                    <w:left w:val="none" w:sz="0" w:space="0" w:color="auto"/>
                    <w:bottom w:val="none" w:sz="0" w:space="0" w:color="auto"/>
                    <w:right w:val="none" w:sz="0" w:space="0" w:color="auto"/>
                  </w:divBdr>
                </w:div>
                <w:div w:id="16004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43786">
          <w:marLeft w:val="0"/>
          <w:marRight w:val="0"/>
          <w:marTop w:val="0"/>
          <w:marBottom w:val="300"/>
          <w:divBdr>
            <w:top w:val="none" w:sz="0" w:space="0" w:color="auto"/>
            <w:left w:val="none" w:sz="0" w:space="0" w:color="auto"/>
            <w:bottom w:val="single" w:sz="6" w:space="0" w:color="CCCCCC"/>
            <w:right w:val="none" w:sz="0" w:space="0" w:color="auto"/>
          </w:divBdr>
          <w:divsChild>
            <w:div w:id="287398492">
              <w:marLeft w:val="-225"/>
              <w:marRight w:val="-225"/>
              <w:marTop w:val="0"/>
              <w:marBottom w:val="0"/>
              <w:divBdr>
                <w:top w:val="none" w:sz="0" w:space="0" w:color="auto"/>
                <w:left w:val="none" w:sz="0" w:space="0" w:color="auto"/>
                <w:bottom w:val="none" w:sz="0" w:space="0" w:color="auto"/>
                <w:right w:val="none" w:sz="0" w:space="0" w:color="auto"/>
              </w:divBdr>
              <w:divsChild>
                <w:div w:id="804853245">
                  <w:marLeft w:val="0"/>
                  <w:marRight w:val="0"/>
                  <w:marTop w:val="0"/>
                  <w:marBottom w:val="0"/>
                  <w:divBdr>
                    <w:top w:val="none" w:sz="0" w:space="0" w:color="auto"/>
                    <w:left w:val="none" w:sz="0" w:space="0" w:color="auto"/>
                    <w:bottom w:val="none" w:sz="0" w:space="0" w:color="auto"/>
                    <w:right w:val="none" w:sz="0" w:space="0" w:color="auto"/>
                  </w:divBdr>
                </w:div>
                <w:div w:id="1762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0672">
          <w:marLeft w:val="0"/>
          <w:marRight w:val="0"/>
          <w:marTop w:val="0"/>
          <w:marBottom w:val="0"/>
          <w:divBdr>
            <w:top w:val="none" w:sz="0" w:space="0" w:color="auto"/>
            <w:left w:val="none" w:sz="0" w:space="0" w:color="auto"/>
            <w:bottom w:val="none" w:sz="0" w:space="0" w:color="auto"/>
            <w:right w:val="none" w:sz="0" w:space="0" w:color="auto"/>
          </w:divBdr>
          <w:divsChild>
            <w:div w:id="2001688662">
              <w:marLeft w:val="-225"/>
              <w:marRight w:val="-225"/>
              <w:marTop w:val="0"/>
              <w:marBottom w:val="0"/>
              <w:divBdr>
                <w:top w:val="none" w:sz="0" w:space="0" w:color="auto"/>
                <w:left w:val="none" w:sz="0" w:space="0" w:color="auto"/>
                <w:bottom w:val="none" w:sz="0" w:space="0" w:color="auto"/>
                <w:right w:val="none" w:sz="0" w:space="0" w:color="auto"/>
              </w:divBdr>
              <w:divsChild>
                <w:div w:id="802045674">
                  <w:marLeft w:val="0"/>
                  <w:marRight w:val="0"/>
                  <w:marTop w:val="0"/>
                  <w:marBottom w:val="0"/>
                  <w:divBdr>
                    <w:top w:val="none" w:sz="0" w:space="0" w:color="auto"/>
                    <w:left w:val="none" w:sz="0" w:space="0" w:color="auto"/>
                    <w:bottom w:val="none" w:sz="0" w:space="0" w:color="auto"/>
                    <w:right w:val="none" w:sz="0" w:space="0" w:color="auto"/>
                  </w:divBdr>
                </w:div>
                <w:div w:id="5887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Swaney\Documents\Omera\Sample%20Documents\CandidateReport.dotx" TargetMode="External"/></Relationships>
</file>

<file path=word/theme/theme1.xml><?xml version="1.0" encoding="utf-8"?>
<a:theme xmlns:a="http://schemas.openxmlformats.org/drawingml/2006/main" name="Office Theme">
  <a:themeElements>
    <a:clrScheme name="Custom 7">
      <a:dk1>
        <a:sysClr val="windowText" lastClr="000000"/>
      </a:dk1>
      <a:lt1>
        <a:sysClr val="window" lastClr="FFFFFF"/>
      </a:lt1>
      <a:dk2>
        <a:srgbClr val="F97012"/>
      </a:dk2>
      <a:lt2>
        <a:srgbClr val="F2F2F2"/>
      </a:lt2>
      <a:accent1>
        <a:srgbClr val="F97012"/>
      </a:accent1>
      <a:accent2>
        <a:srgbClr val="FADBB7"/>
      </a:accent2>
      <a:accent3>
        <a:srgbClr val="000000"/>
      </a:accent3>
      <a:accent4>
        <a:srgbClr val="F2BA6E"/>
      </a:accent4>
      <a:accent5>
        <a:srgbClr val="63462C"/>
      </a:accent5>
      <a:accent6>
        <a:srgbClr val="C35204"/>
      </a:accent6>
      <a:hlink>
        <a:srgbClr val="F97012"/>
      </a:hlink>
      <a:folHlink>
        <a:srgbClr val="F2BA6E"/>
      </a:folHlink>
    </a:clrScheme>
    <a:fontScheme name="_Omera">
      <a:majorFont>
        <a:latin typeface="F37 Hybrid Medium"/>
        <a:ea typeface=""/>
        <a:cs typeface=""/>
      </a:majorFont>
      <a:minorFont>
        <a:latin typeface="Trade Gothic N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1DAA1-B953-4D33-8443-A357F752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CandidateReport</Template>
  <TotalTime>205</TotalTime>
  <Pages>7</Pages>
  <Words>210</Words>
  <Characters>4689</Characters>
  <Application>Microsoft Office Word</Application>
  <DocSecurity>0</DocSecurity>
  <Lines>293</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 Swaney</dc:creator>
  <cp:keywords/>
  <dc:description/>
  <cp:lastModifiedBy>Ned Swaney</cp:lastModifiedBy>
  <cp:revision>37</cp:revision>
  <cp:lastPrinted>2025-10-20T05:27:00Z</cp:lastPrinted>
  <dcterms:created xsi:type="dcterms:W3CDTF">2025-09-19T05:53:00Z</dcterms:created>
  <dcterms:modified xsi:type="dcterms:W3CDTF">2025-11-13T07:54:00Z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74a84639,1e9f6917,618fe01a</vt:lpwstr>
  </property>
  <property fmtid="{D5CDD505-2E9C-101B-9397-08002B2CF9AE}" pid="3" name="ClassificationContentMarkingFooterFontProps">
    <vt:lpwstr>#000000,10,Calibri</vt:lpwstr>
  </property>
  <property fmtid="{D5CDD505-2E9C-101B-9397-08002B2CF9AE}" pid="4" name="ClassificationContentMarkingFooterText">
    <vt:lpwstr>Classification: Private</vt:lpwstr>
  </property>
  <property fmtid="{D5CDD505-2E9C-101B-9397-08002B2CF9AE}" pid="5" name="MSIP_Label_cec1cf4e-c5c2-4b9e-a32d-579f608de01b_Enabled">
    <vt:lpwstr>true</vt:lpwstr>
  </property>
  <property fmtid="{D5CDD505-2E9C-101B-9397-08002B2CF9AE}" pid="6" name="MSIP_Label_cec1cf4e-c5c2-4b9e-a32d-579f608de01b_SetDate">
    <vt:lpwstr>2025-09-19T05:55:04Z</vt:lpwstr>
  </property>
  <property fmtid="{D5CDD505-2E9C-101B-9397-08002B2CF9AE}" pid="7" name="MSIP_Label_cec1cf4e-c5c2-4b9e-a32d-579f608de01b_Method">
    <vt:lpwstr>Privileged</vt:lpwstr>
  </property>
  <property fmtid="{D5CDD505-2E9C-101B-9397-08002B2CF9AE}" pid="8" name="MSIP_Label_cec1cf4e-c5c2-4b9e-a32d-579f608de01b_Name">
    <vt:lpwstr>cec1cf4e-c5c2-4b9e-a32d-579f608de01b</vt:lpwstr>
  </property>
  <property fmtid="{D5CDD505-2E9C-101B-9397-08002B2CF9AE}" pid="9" name="MSIP_Label_cec1cf4e-c5c2-4b9e-a32d-579f608de01b_SiteId">
    <vt:lpwstr>6cf6dc61-aaec-4d60-8dd0-2007ec95b05e</vt:lpwstr>
  </property>
  <property fmtid="{D5CDD505-2E9C-101B-9397-08002B2CF9AE}" pid="10" name="MSIP_Label_cec1cf4e-c5c2-4b9e-a32d-579f608de01b_ActionId">
    <vt:lpwstr>55991612-9816-4b90-83e2-23a4d1c45a56</vt:lpwstr>
  </property>
  <property fmtid="{D5CDD505-2E9C-101B-9397-08002B2CF9AE}" pid="11" name="MSIP_Label_cec1cf4e-c5c2-4b9e-a32d-579f608de01b_ContentBits">
    <vt:lpwstr>2</vt:lpwstr>
  </property>
  <property fmtid="{D5CDD505-2E9C-101B-9397-08002B2CF9AE}" pid="12" name="MSIP_Label_cec1cf4e-c5c2-4b9e-a32d-579f608de01b_Tag">
    <vt:lpwstr>10, 0, 1, 1</vt:lpwstr>
  </property>
</Properties>
</file>