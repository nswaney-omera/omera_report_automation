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A552" w14:textId="2E94CCC1" w:rsidR="00E16450" w:rsidRDefault="00913467" w:rsidP="00E16450">
      <w:pPr>
        <w:spacing w:before="120" w:after="180"/>
      </w:pPr>
      <w:bookmarkStart w:id="0" w:name="_Toc135924740"/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03E543CC" wp14:editId="13EA31CC">
                <wp:simplePos x="0" y="0"/>
                <wp:positionH relativeFrom="page">
                  <wp:align>left</wp:align>
                </wp:positionH>
                <wp:positionV relativeFrom="paragraph">
                  <wp:posOffset>-2274570</wp:posOffset>
                </wp:positionV>
                <wp:extent cx="10753725" cy="10106025"/>
                <wp:effectExtent l="0" t="0" r="9525" b="9525"/>
                <wp:wrapNone/>
                <wp:docPr id="154287581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53725" cy="1010602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0442FE" id="Rectangle 13" o:spid="_x0000_s1026" style="position:absolute;margin-left:0;margin-top:-179.1pt;width:846.75pt;height:795.75pt;z-index:-25165004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" fillcolor="black [3213]" stroked="f" strokeweight="1pt">
                <w10:wrap anchorx="page"/>
              </v:rect>
            </w:pict>
          </mc:Fallback>
        </mc:AlternateContent>
      </w:r>
      <w:r w:rsidR="00E16450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7EB7E90" wp14:editId="78873817">
                <wp:simplePos x="0" y="0"/>
                <wp:positionH relativeFrom="column">
                  <wp:posOffset>6260465</wp:posOffset>
                </wp:positionH>
                <wp:positionV relativeFrom="paragraph">
                  <wp:posOffset>-1080135</wp:posOffset>
                </wp:positionV>
                <wp:extent cx="0" cy="6660000"/>
                <wp:effectExtent l="0" t="0" r="38100" b="26670"/>
                <wp:wrapNone/>
                <wp:docPr id="45436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600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FC09F9" id="Straight Connector 2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92.95pt,-85.05pt" to="492.95pt,4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" strokecolor="white [3212]" strokeweight=".5pt">
                <v:stroke joinstyle="miter"/>
              </v:line>
            </w:pict>
          </mc:Fallback>
        </mc:AlternateContent>
      </w:r>
      <w:r w:rsidR="00E16450" w:rsidRPr="003F2226">
        <w:rPr>
          <w:noProof/>
        </w:rPr>
        <w:drawing>
          <wp:anchor distT="0" distB="0" distL="114300" distR="114300" simplePos="0" relativeHeight="251667456" behindDoc="0" locked="0" layoutInCell="1" allowOverlap="1" wp14:anchorId="0D01DDBC" wp14:editId="1074A5C6">
            <wp:simplePos x="0" y="0"/>
            <wp:positionH relativeFrom="column">
              <wp:posOffset>6631305</wp:posOffset>
            </wp:positionH>
            <wp:positionV relativeFrom="page">
              <wp:posOffset>609615</wp:posOffset>
            </wp:positionV>
            <wp:extent cx="3086831" cy="482600"/>
            <wp:effectExtent l="0" t="0" r="0" b="0"/>
            <wp:wrapNone/>
            <wp:docPr id="89049664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31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31148D" w14:textId="77777777" w:rsidR="00E16450" w:rsidRDefault="00E16450" w:rsidP="00E16450">
      <w:pPr>
        <w:spacing w:before="120" w:after="180"/>
      </w:pPr>
    </w:p>
    <w:p w14:paraId="61EE564A" w14:textId="77777777" w:rsidR="00E16450" w:rsidRDefault="00E16450" w:rsidP="00E16450">
      <w:pPr>
        <w:pStyle w:val="Cover-Spacer"/>
        <w:spacing w:after="840"/>
        <w:rPr>
          <w:rFonts w:asciiTheme="minorHAnsi" w:eastAsiaTheme="minorEastAsia" w:hAnsiTheme="minorHAnsi"/>
          <w:noProof w:val="0"/>
          <w:color w:val="auto"/>
          <w:kern w:val="2"/>
          <w:sz w:val="22"/>
          <w:szCs w:val="22"/>
          <w:lang w:eastAsia="en-AU"/>
          <w14:ligatures w14:val="standardContextual"/>
        </w:rPr>
      </w:pPr>
      <w:r w:rsidRPr="00A4370E"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319B1A4F" wp14:editId="1E936CD2">
                <wp:simplePos x="0" y="0"/>
                <wp:positionH relativeFrom="column">
                  <wp:posOffset>7049297</wp:posOffset>
                </wp:positionH>
                <wp:positionV relativeFrom="paragraph">
                  <wp:posOffset>563245</wp:posOffset>
                </wp:positionV>
                <wp:extent cx="2223408" cy="685800"/>
                <wp:effectExtent l="0" t="0" r="0" b="0"/>
                <wp:wrapNone/>
                <wp:docPr id="48" name="Group 47">
                  <a:extLst xmlns:a="http://schemas.openxmlformats.org/drawingml/2006/main">
                    <a:ext uri="{FF2B5EF4-FFF2-40B4-BE49-F238E27FC236}">
                      <a16:creationId xmlns:a16="http://schemas.microsoft.com/office/drawing/2014/main" id="{9BE4F8E4-A8E5-8B25-4503-8BAF499D8B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3408" cy="685800"/>
                          <a:chOff x="0" y="0"/>
                          <a:chExt cx="2223812" cy="685800"/>
                        </a:xfrm>
                      </wpg:grpSpPr>
                      <wps:wsp>
                        <wps:cNvPr id="1125891386" name="TextBox 39">
                          <a:extLst>
                            <a:ext uri="{FF2B5EF4-FFF2-40B4-BE49-F238E27FC236}">
                              <a16:creationId xmlns:a16="http://schemas.microsoft.com/office/drawing/2014/main" id="{8803E8A7-BA91-99B7-DF23-7ABDB20BE7E4}"/>
                            </a:ext>
                          </a:extLst>
                        </wps:cNvPr>
                        <wps:cNvSpPr txBox="1"/>
                        <wps:spPr>
                          <a:xfrm>
                            <a:off x="209226" y="0"/>
                            <a:ext cx="2014586" cy="6858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FFFD7DF" w14:textId="77777777" w:rsidR="00E16450" w:rsidRPr="0024229C" w:rsidRDefault="00E16450" w:rsidP="00E16450">
                              <w:pPr>
                                <w:spacing w:after="120"/>
                                <w:rPr>
                                  <w:rFonts w:hAnsi="Trade Gothic Next" w:cs="Arial"/>
                                  <w:b/>
                                  <w:bCs/>
                                  <w:color w:val="F97012" w:themeColor="accent1"/>
                                  <w:kern w:val="24"/>
                                </w:rPr>
                              </w:pPr>
                              <w:r w:rsidRPr="0024229C">
                                <w:rPr>
                                  <w:rFonts w:hAnsi="Trade Gothic Next" w:cs="Arial"/>
                                  <w:b/>
                                  <w:bCs/>
                                  <w:color w:val="F97012" w:themeColor="accent1"/>
                                  <w:kern w:val="24"/>
                                </w:rPr>
                                <w:t xml:space="preserve">Sydney </w:t>
                              </w:r>
                            </w:p>
                            <w:p w14:paraId="15099281" w14:textId="77777777" w:rsidR="00E16450" w:rsidRPr="0024229C" w:rsidRDefault="00E16450" w:rsidP="00E16450">
                              <w:pPr>
                                <w:rPr>
                                  <w:rFonts w:hAnsi="Trade Gothic Next" w:cs="Arial"/>
                                  <w:color w:val="FFFFFF" w:themeColor="background1"/>
                                  <w:kern w:val="24"/>
                                </w:rPr>
                              </w:pPr>
                              <w:r w:rsidRPr="0024229C">
                                <w:rPr>
                                  <w:rFonts w:hAnsi="Trade Gothic Next" w:cs="Arial"/>
                                  <w:color w:val="FFFFFF" w:themeColor="background1"/>
                                  <w:kern w:val="24"/>
                                </w:rPr>
                                <w:t>Level 31, Governor Macquarie Tower</w:t>
                              </w:r>
                            </w:p>
                            <w:p w14:paraId="2B462885" w14:textId="77777777" w:rsidR="00E16450" w:rsidRPr="0024229C" w:rsidRDefault="00E16450" w:rsidP="00E16450">
                              <w:pPr>
                                <w:rPr>
                                  <w:rFonts w:hAnsi="Trade Gothic Next" w:cs="Arial"/>
                                  <w:color w:val="FFFFFF" w:themeColor="background1"/>
                                  <w:kern w:val="24"/>
                                </w:rPr>
                              </w:pPr>
                              <w:r w:rsidRPr="0024229C">
                                <w:rPr>
                                  <w:rFonts w:hAnsi="Trade Gothic Next" w:cs="Arial"/>
                                  <w:color w:val="FFFFFF" w:themeColor="background1"/>
                                  <w:kern w:val="24"/>
                                </w:rPr>
                                <w:t>1 Farrer Place</w:t>
                              </w:r>
                              <w:r w:rsidRPr="0024229C">
                                <w:rPr>
                                  <w:rFonts w:hAnsi="Trade Gothic Next" w:cs="Arial"/>
                                  <w:color w:val="FFFFFF" w:themeColor="background1"/>
                                  <w:kern w:val="24"/>
                                </w:rPr>
                                <w:br/>
                                <w:t>Sydney NSW 2000</w:t>
                              </w:r>
                            </w:p>
                          </w:txbxContent>
                        </wps:txbx>
                        <wps:bodyPr wrap="square" lIns="0" tIns="0" rIns="0" bIns="0" rtlCol="0" anchor="t" anchorCtr="0">
                          <a:spAutoFit/>
                        </wps:bodyPr>
                      </wps:wsp>
                      <wpg:grpSp>
                        <wpg:cNvPr id="538943253" name="Group 538943253">
                          <a:extLst>
                            <a:ext uri="{FF2B5EF4-FFF2-40B4-BE49-F238E27FC236}">
                              <a16:creationId xmlns:a16="http://schemas.microsoft.com/office/drawing/2014/main" id="{5142C266-34D8-3829-949E-22406F9B0D5D}"/>
                            </a:ext>
                          </a:extLst>
                        </wpg:cNvPr>
                        <wpg:cNvGrpSpPr/>
                        <wpg:grpSpPr>
                          <a:xfrm>
                            <a:off x="0" y="19052"/>
                            <a:ext cx="139095" cy="174410"/>
                            <a:chOff x="0" y="19052"/>
                            <a:chExt cx="139095" cy="174410"/>
                          </a:xfrm>
                        </wpg:grpSpPr>
                        <wps:wsp>
                          <wps:cNvPr id="1278170001" name="Oval 1278170001">
                            <a:extLst>
                              <a:ext uri="{FF2B5EF4-FFF2-40B4-BE49-F238E27FC236}">
                                <a16:creationId xmlns:a16="http://schemas.microsoft.com/office/drawing/2014/main" id="{0151815C-C7D8-01D5-80DA-D033CC93FC9E}"/>
                              </a:ext>
                            </a:extLst>
                          </wps:cNvPr>
                          <wps:cNvSpPr/>
                          <wps:spPr>
                            <a:xfrm>
                              <a:off x="37969" y="56053"/>
                              <a:ext cx="63778" cy="63778"/>
                            </a:xfrm>
                            <a:prstGeom prst="ellipse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pic:pic xmlns:pic="http://schemas.openxmlformats.org/drawingml/2006/picture">
                          <pic:nvPicPr>
                            <pic:cNvPr id="413505574" name="Graphic 42">
                              <a:extLst>
                                <a:ext uri="{FF2B5EF4-FFF2-40B4-BE49-F238E27FC236}">
                                  <a16:creationId xmlns:a16="http://schemas.microsoft.com/office/drawing/2014/main" id="{AE4252A1-4AF8-1291-2811-557DF997EB81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9052"/>
                              <a:ext cx="139095" cy="1744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19B1A4F" id="Group 47" o:spid="_x0000_s1026" style="position:absolute;margin-left:555.05pt;margin-top:44.35pt;width:175.05pt;height:54pt;z-index:251672576" coordsize="22238,685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9" o:spid="_x0000_s1027" type="#_x0000_t202" style="position:absolute;left:2092;width:20146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" filled="f" stroked="f">
                  <v:textbox style="mso-fit-shape-to-text:t" inset="0,0,0,0">
                    <w:txbxContent>
                      <w:p w14:paraId="7FFFD7DF" w14:textId="77777777" w:rsidR="00E16450" w:rsidRPr="0024229C" w:rsidRDefault="00E16450" w:rsidP="00E16450">
                        <w:pPr>
                          <w:spacing w:after="120"/>
                          <w:rPr>
                            <w:rFonts w:hAnsi="Trade Gothic Next" w:cs="Arial"/>
                            <w:b/>
                            <w:bCs/>
                            <w:color w:val="F97012" w:themeColor="accent1"/>
                            <w:kern w:val="24"/>
                          </w:rPr>
                        </w:pPr>
                        <w:r w:rsidRPr="0024229C">
                          <w:rPr>
                            <w:rFonts w:hAnsi="Trade Gothic Next" w:cs="Arial"/>
                            <w:b/>
                            <w:bCs/>
                            <w:color w:val="F97012" w:themeColor="accent1"/>
                            <w:kern w:val="24"/>
                          </w:rPr>
                          <w:t xml:space="preserve">Sydney </w:t>
                        </w:r>
                      </w:p>
                      <w:p w14:paraId="15099281" w14:textId="77777777" w:rsidR="00E16450" w:rsidRPr="0024229C" w:rsidRDefault="00E16450" w:rsidP="00E16450">
                        <w:pPr>
                          <w:rPr>
                            <w:rFonts w:hAnsi="Trade Gothic Next" w:cs="Arial"/>
                            <w:color w:val="FFFFFF" w:themeColor="background1"/>
                            <w:kern w:val="24"/>
                          </w:rPr>
                        </w:pPr>
                        <w:r w:rsidRPr="0024229C">
                          <w:rPr>
                            <w:rFonts w:hAnsi="Trade Gothic Next" w:cs="Arial"/>
                            <w:color w:val="FFFFFF" w:themeColor="background1"/>
                            <w:kern w:val="24"/>
                          </w:rPr>
                          <w:t>Level 31, Governor Macquarie Tower</w:t>
                        </w:r>
                      </w:p>
                      <w:p w14:paraId="2B462885" w14:textId="77777777" w:rsidR="00E16450" w:rsidRPr="0024229C" w:rsidRDefault="00E16450" w:rsidP="00E16450">
                        <w:pPr>
                          <w:rPr>
                            <w:rFonts w:hAnsi="Trade Gothic Next" w:cs="Arial"/>
                            <w:color w:val="FFFFFF" w:themeColor="background1"/>
                            <w:kern w:val="24"/>
                          </w:rPr>
                        </w:pPr>
                        <w:r w:rsidRPr="0024229C">
                          <w:rPr>
                            <w:rFonts w:hAnsi="Trade Gothic Next" w:cs="Arial"/>
                            <w:color w:val="FFFFFF" w:themeColor="background1"/>
                            <w:kern w:val="24"/>
                          </w:rPr>
                          <w:t>1 Farrer Place</w:t>
                        </w:r>
                        <w:r w:rsidRPr="0024229C">
                          <w:rPr>
                            <w:rFonts w:hAnsi="Trade Gothic Next" w:cs="Arial"/>
                            <w:color w:val="FFFFFF" w:themeColor="background1"/>
                            <w:kern w:val="24"/>
                          </w:rPr>
                          <w:br/>
                          <w:t>Sydney NSW 2000</w:t>
                        </w:r>
                      </w:p>
                    </w:txbxContent>
                  </v:textbox>
                </v:shape>
                <v:group id="Group 538943253" o:spid="_x0000_s1028" style="position:absolute;top:190;width:1390;height:1744" coordorigin=",19052" coordsize="139095,17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">
                  <v:oval id="Oval 1278170001" o:spid="_x0000_s1029" style="position:absolute;left:37969;top:56053;width:63778;height:6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" fillcolor="#f97012 [3204]" stroked="f" strokeweight="1pt">
                    <v:stroke joinstyle="miter"/>
                  </v:oval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Graphic 42" o:spid="_x0000_s1030" type="#_x0000_t75" style="position:absolute;top:19052;width:139095;height:174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">
                    <v:imagedata r:id="rId12" o:title=""/>
                  </v:shape>
                </v:group>
              </v:group>
            </w:pict>
          </mc:Fallback>
        </mc:AlternateContent>
      </w:r>
    </w:p>
    <w:sdt>
      <w:sdtPr>
        <w:rPr>
          <w:rFonts w:asciiTheme="minorHAnsi" w:eastAsiaTheme="minorEastAsia" w:hAnsiTheme="minorHAnsi"/>
          <w:noProof w:val="0"/>
          <w:color w:val="auto"/>
          <w:kern w:val="2"/>
          <w:sz w:val="22"/>
          <w:szCs w:val="22"/>
          <w:lang w:eastAsia="en-AU"/>
          <w14:ligatures w14:val="standardContextual"/>
        </w:rPr>
        <w:id w:val="1663886499"/>
        <w:docPartObj>
          <w:docPartGallery w:val="Cover Pages"/>
          <w:docPartUnique/>
        </w:docPartObj>
      </w:sdtPr>
      <w:sdtEndPr>
        <w:rPr>
          <w:rFonts w:eastAsiaTheme="minorHAnsi"/>
          <w:color w:val="000000" w:themeColor="text1"/>
          <w:kern w:val="0"/>
          <w:sz w:val="20"/>
          <w:szCs w:val="20"/>
          <w:lang w:eastAsia="en-US"/>
          <w14:ligatures w14:val="none"/>
        </w:rPr>
      </w:sdtEndPr>
      <w:sdtContent>
        <w:p w14:paraId="0F713266" w14:textId="77777777" w:rsidR="00E16450" w:rsidRDefault="00E16450" w:rsidP="00E16450">
          <w:pPr>
            <w:pStyle w:val="Cover-Spacer"/>
            <w:spacing w:after="840"/>
          </w:pPr>
          <w:r w:rsidRPr="00A25561"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7472C4FF" wp14:editId="021296CF">
                    <wp:simplePos x="0" y="0"/>
                    <wp:positionH relativeFrom="column">
                      <wp:posOffset>12508</wp:posOffset>
                    </wp:positionH>
                    <wp:positionV relativeFrom="paragraph">
                      <wp:posOffset>566847</wp:posOffset>
                    </wp:positionV>
                    <wp:extent cx="3604437" cy="1616149"/>
                    <wp:effectExtent l="0" t="0" r="0" b="3175"/>
                    <wp:wrapNone/>
                    <wp:docPr id="8" name="Text Box 2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45D26355-5B3C-8947-54FF-B0EAE37E5FD9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604437" cy="161614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6EB69DD1" w14:textId="77777777" w:rsidR="00E16450" w:rsidRPr="00A25561" w:rsidRDefault="00E16450" w:rsidP="00E16450">
                                <w:pPr>
                                  <w:spacing w:after="120"/>
                                  <w:rPr>
                                    <w:rFonts w:ascii="Trade Gothic Next" w:eastAsia="Trade Gothic Next" w:hAnsi="Trade Gothic Next"/>
                                    <w:b/>
                                    <w:bCs/>
                                    <w:color w:val="F97012"/>
                                    <w:kern w:val="24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Trade Gothic Next" w:eastAsia="Trade Gothic Next" w:hAnsi="Trade Gothic Next"/>
                                    <w:b/>
                                    <w:bCs/>
                                    <w:color w:val="F97012"/>
                                    <w:kern w:val="24"/>
                                    <w:sz w:val="32"/>
                                    <w:szCs w:val="32"/>
                                  </w:rPr>
                                  <w:t>Matt Hagen</w:t>
                                </w:r>
                              </w:p>
                              <w:p w14:paraId="6ED14B51" w14:textId="77777777" w:rsidR="00E16450" w:rsidRPr="00B653CB" w:rsidRDefault="00E16450" w:rsidP="00E16450">
                                <w:pPr>
                                  <w:spacing w:after="120"/>
                                  <w:rPr>
                                    <w:rFonts w:ascii="Trade Gothic Next" w:eastAsia="Trade Gothic Next" w:hAnsi="Trade Gothic Next"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rade Gothic Next" w:eastAsia="Trade Gothic Next" w:hAnsi="Trade Gothic Next"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Managing </w:t>
                                </w:r>
                                <w:r w:rsidRPr="00B653CB">
                                  <w:rPr>
                                    <w:rFonts w:ascii="Trade Gothic Next" w:eastAsia="Trade Gothic Next" w:hAnsi="Trade Gothic Next"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>Partner</w:t>
                                </w:r>
                              </w:p>
                              <w:p w14:paraId="6E434DF2" w14:textId="77777777" w:rsidR="00E16450" w:rsidRPr="00A25561" w:rsidRDefault="00E16450" w:rsidP="00E16450">
                                <w:pPr>
                                  <w:tabs>
                                    <w:tab w:val="left" w:pos="426"/>
                                  </w:tabs>
                                  <w:spacing w:after="40"/>
                                  <w:rPr>
                                    <w:rFonts w:ascii="Trade Gothic Next" w:eastAsia="Trade Gothic Next" w:hAnsi="Trade Gothic Next"/>
                                    <w:color w:val="F97012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A25561">
                                  <w:rPr>
                                    <w:rFonts w:ascii="Trade Gothic Next" w:eastAsia="Trade Gothic Next" w:hAnsi="Trade Gothic Next"/>
                                    <w:color w:val="F97012"/>
                                    <w:kern w:val="24"/>
                                    <w:sz w:val="28"/>
                                    <w:szCs w:val="28"/>
                                  </w:rPr>
                                  <w:t>M</w:t>
                                </w:r>
                                <w:r w:rsidRPr="003929C1">
                                  <w:rPr>
                                    <w:rFonts w:ascii="Trade Gothic Next" w:eastAsia="Trade Gothic Next" w:hAnsi="Trade Gothic Next"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ab/>
                                </w:r>
                                <w:r w:rsidRPr="00A25561">
                                  <w:rPr>
                                    <w:rFonts w:ascii="Trade Gothic Next" w:eastAsia="Trade Gothic Next" w:hAnsi="Trade Gothic Next"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+61 </w:t>
                                </w:r>
                                <w:r>
                                  <w:rPr>
                                    <w:rFonts w:ascii="Trade Gothic Next" w:eastAsia="Trade Gothic Next" w:hAnsi="Trade Gothic Next"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>421 044 766</w:t>
                                </w:r>
                              </w:p>
                              <w:p w14:paraId="27122FEE" w14:textId="77777777" w:rsidR="00E16450" w:rsidRPr="00C350E2" w:rsidRDefault="00E16450" w:rsidP="00E16450">
                                <w:pPr>
                                  <w:tabs>
                                    <w:tab w:val="left" w:pos="426"/>
                                  </w:tabs>
                                  <w:spacing w:after="40"/>
                                  <w:rPr>
                                    <w:rFonts w:ascii="Trade Gothic Next" w:eastAsia="Trade Gothic Next" w:hAnsi="Trade Gothic Next"/>
                                    <w:color w:val="F97012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A25561">
                                  <w:rPr>
                                    <w:rFonts w:ascii="Trade Gothic Next" w:eastAsia="Trade Gothic Next" w:hAnsi="Trade Gothic Next"/>
                                    <w:color w:val="F97012"/>
                                    <w:kern w:val="24"/>
                                    <w:sz w:val="28"/>
                                    <w:szCs w:val="28"/>
                                  </w:rPr>
                                  <w:t>E</w:t>
                                </w:r>
                                <w:r w:rsidRPr="00A25561">
                                  <w:rPr>
                                    <w:rFonts w:ascii="Trade Gothic Next" w:eastAsia="Trade Gothic Next" w:hAnsi="Trade Gothic Next"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ab/>
                                </w:r>
                                <w:r>
                                  <w:rPr>
                                    <w:rFonts w:ascii="Trade Gothic Next" w:eastAsia="Trade Gothic Next" w:hAnsi="Trade Gothic Next"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>mhagen</w:t>
                                </w:r>
                                <w:r w:rsidRPr="00C350E2">
                                  <w:rPr>
                                    <w:rFonts w:ascii="Trade Gothic Next" w:eastAsia="Trade Gothic Next" w:hAnsi="Trade Gothic Next"/>
                                    <w:color w:val="FFFFFF" w:themeColor="background1"/>
                                    <w:kern w:val="24"/>
                                    <w:sz w:val="28"/>
                                    <w:szCs w:val="28"/>
                                  </w:rPr>
                                  <w:t xml:space="preserve">@omerapartners.com 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472C4FF" id="Text Box 2" o:spid="_x0000_s1031" type="#_x0000_t202" style="position:absolute;margin-left:1pt;margin-top:44.65pt;width:283.8pt;height:127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" filled="f" stroked="f">
                    <v:textbox>
                      <w:txbxContent>
                        <w:p w14:paraId="6EB69DD1" w14:textId="77777777" w:rsidR="00E16450" w:rsidRPr="00A25561" w:rsidRDefault="00E16450" w:rsidP="00E16450">
                          <w:pPr>
                            <w:spacing w:after="120"/>
                            <w:rPr>
                              <w:rFonts w:ascii="Trade Gothic Next" w:eastAsia="Trade Gothic Next" w:hAnsi="Trade Gothic Next"/>
                              <w:b/>
                              <w:bCs/>
                              <w:color w:val="F97012"/>
                              <w:kern w:val="24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rade Gothic Next" w:eastAsia="Trade Gothic Next" w:hAnsi="Trade Gothic Next"/>
                              <w:b/>
                              <w:bCs/>
                              <w:color w:val="F97012"/>
                              <w:kern w:val="24"/>
                              <w:sz w:val="32"/>
                              <w:szCs w:val="32"/>
                            </w:rPr>
                            <w:t>Matt Hagen</w:t>
                          </w:r>
                        </w:p>
                        <w:p w14:paraId="6ED14B51" w14:textId="77777777" w:rsidR="00E16450" w:rsidRPr="00B653CB" w:rsidRDefault="00E16450" w:rsidP="00E16450">
                          <w:pPr>
                            <w:spacing w:after="120"/>
                            <w:rPr>
                              <w:rFonts w:ascii="Trade Gothic Next" w:eastAsia="Trade Gothic Next" w:hAnsi="Trade Gothic Next"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rade Gothic Next" w:eastAsia="Trade Gothic Next" w:hAnsi="Trade Gothic Next"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Managing </w:t>
                          </w:r>
                          <w:r w:rsidRPr="00B653CB">
                            <w:rPr>
                              <w:rFonts w:ascii="Trade Gothic Next" w:eastAsia="Trade Gothic Next" w:hAnsi="Trade Gothic Next"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>Partner</w:t>
                          </w:r>
                        </w:p>
                        <w:p w14:paraId="6E434DF2" w14:textId="77777777" w:rsidR="00E16450" w:rsidRPr="00A25561" w:rsidRDefault="00E16450" w:rsidP="00E16450">
                          <w:pPr>
                            <w:tabs>
                              <w:tab w:val="left" w:pos="426"/>
                            </w:tabs>
                            <w:spacing w:after="40"/>
                            <w:rPr>
                              <w:rFonts w:ascii="Trade Gothic Next" w:eastAsia="Trade Gothic Next" w:hAnsi="Trade Gothic Next"/>
                              <w:color w:val="F97012"/>
                              <w:kern w:val="24"/>
                              <w:sz w:val="28"/>
                              <w:szCs w:val="28"/>
                            </w:rPr>
                          </w:pPr>
                          <w:r w:rsidRPr="00A25561">
                            <w:rPr>
                              <w:rFonts w:ascii="Trade Gothic Next" w:eastAsia="Trade Gothic Next" w:hAnsi="Trade Gothic Next"/>
                              <w:color w:val="F97012"/>
                              <w:kern w:val="24"/>
                              <w:sz w:val="28"/>
                              <w:szCs w:val="28"/>
                            </w:rPr>
                            <w:t>M</w:t>
                          </w:r>
                          <w:r w:rsidRPr="003929C1">
                            <w:rPr>
                              <w:rFonts w:ascii="Trade Gothic Next" w:eastAsia="Trade Gothic Next" w:hAnsi="Trade Gothic Next"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ab/>
                          </w:r>
                          <w:r w:rsidRPr="00A25561">
                            <w:rPr>
                              <w:rFonts w:ascii="Trade Gothic Next" w:eastAsia="Trade Gothic Next" w:hAnsi="Trade Gothic Next"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+61 </w:t>
                          </w:r>
                          <w:r>
                            <w:rPr>
                              <w:rFonts w:ascii="Trade Gothic Next" w:eastAsia="Trade Gothic Next" w:hAnsi="Trade Gothic Next"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>421 044 766</w:t>
                          </w:r>
                        </w:p>
                        <w:p w14:paraId="27122FEE" w14:textId="77777777" w:rsidR="00E16450" w:rsidRPr="00C350E2" w:rsidRDefault="00E16450" w:rsidP="00E16450">
                          <w:pPr>
                            <w:tabs>
                              <w:tab w:val="left" w:pos="426"/>
                            </w:tabs>
                            <w:spacing w:after="40"/>
                            <w:rPr>
                              <w:rFonts w:ascii="Trade Gothic Next" w:eastAsia="Trade Gothic Next" w:hAnsi="Trade Gothic Next"/>
                              <w:color w:val="F97012"/>
                              <w:kern w:val="24"/>
                              <w:sz w:val="28"/>
                              <w:szCs w:val="28"/>
                            </w:rPr>
                          </w:pPr>
                          <w:r w:rsidRPr="00A25561">
                            <w:rPr>
                              <w:rFonts w:ascii="Trade Gothic Next" w:eastAsia="Trade Gothic Next" w:hAnsi="Trade Gothic Next"/>
                              <w:color w:val="F97012"/>
                              <w:kern w:val="24"/>
                              <w:sz w:val="28"/>
                              <w:szCs w:val="28"/>
                            </w:rPr>
                            <w:t>E</w:t>
                          </w:r>
                          <w:r w:rsidRPr="00A25561">
                            <w:rPr>
                              <w:rFonts w:ascii="Trade Gothic Next" w:eastAsia="Trade Gothic Next" w:hAnsi="Trade Gothic Next"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ab/>
                          </w:r>
                          <w:r>
                            <w:rPr>
                              <w:rFonts w:ascii="Trade Gothic Next" w:eastAsia="Trade Gothic Next" w:hAnsi="Trade Gothic Next"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>mhagen</w:t>
                          </w:r>
                          <w:r w:rsidRPr="00C350E2">
                            <w:rPr>
                              <w:rFonts w:ascii="Trade Gothic Next" w:eastAsia="Trade Gothic Next" w:hAnsi="Trade Gothic Next"/>
                              <w:color w:val="FFFFFF" w:themeColor="background1"/>
                              <w:kern w:val="24"/>
                              <w:sz w:val="28"/>
                              <w:szCs w:val="28"/>
                            </w:rPr>
                            <w:t xml:space="preserve">@omerapartners.com 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Pr="00C37322">
            <w:t xml:space="preserve">  </w:t>
          </w:r>
        </w:p>
        <w:p w14:paraId="04A71A8C" w14:textId="77777777" w:rsidR="00E16450" w:rsidRDefault="00E16450" w:rsidP="00E16450">
          <w:pPr>
            <w:rPr>
              <w:noProof/>
            </w:rPr>
          </w:pPr>
        </w:p>
        <w:p w14:paraId="19B215C6" w14:textId="77777777" w:rsidR="00E16450" w:rsidRDefault="00E16450" w:rsidP="00E16450">
          <w:pPr>
            <w:rPr>
              <w:noProof/>
            </w:rPr>
          </w:pPr>
        </w:p>
        <w:p w14:paraId="5FFA0726" w14:textId="77777777" w:rsidR="00E16450" w:rsidRDefault="00E16450" w:rsidP="00E16450">
          <w:pPr>
            <w:spacing w:before="120" w:after="180"/>
            <w:rPr>
              <w:rFonts w:asciiTheme="majorHAnsi" w:hAnsiTheme="majorHAnsi"/>
              <w:noProof/>
              <w:color w:val="FFFFFF" w:themeColor="background1"/>
              <w:sz w:val="24"/>
              <w:szCs w:val="24"/>
            </w:rPr>
          </w:pPr>
          <w:r w:rsidRPr="00A25561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73600" behindDoc="0" locked="0" layoutInCell="1" allowOverlap="1" wp14:anchorId="7AD814A5" wp14:editId="18C27781">
                    <wp:simplePos x="0" y="0"/>
                    <wp:positionH relativeFrom="column">
                      <wp:posOffset>7060869</wp:posOffset>
                    </wp:positionH>
                    <wp:positionV relativeFrom="paragraph">
                      <wp:posOffset>168275</wp:posOffset>
                    </wp:positionV>
                    <wp:extent cx="2223408" cy="685800"/>
                    <wp:effectExtent l="0" t="0" r="0" b="0"/>
                    <wp:wrapNone/>
                    <wp:docPr id="50" name="Group 49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68485916-75F9-7CA9-4047-A409C7AC5371}"/>
                        </a:ext>
                      </a:extLst>
                    </wp:docPr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23408" cy="685800"/>
                              <a:chOff x="0" y="0"/>
                              <a:chExt cx="2223408" cy="685800"/>
                            </a:xfrm>
                          </wpg:grpSpPr>
                          <wps:wsp>
                            <wps:cNvPr id="948408594" name="TextBox 35">
                              <a:extLst>
                                <a:ext uri="{FF2B5EF4-FFF2-40B4-BE49-F238E27FC236}">
                                  <a16:creationId xmlns:a16="http://schemas.microsoft.com/office/drawing/2014/main" id="{43E9DCF1-6828-C0E8-590D-9CC5B4C54892}"/>
                                </a:ext>
                              </a:extLst>
                            </wps:cNvPr>
                            <wps:cNvSpPr txBox="1"/>
                            <wps:spPr>
                              <a:xfrm>
                                <a:off x="209188" y="0"/>
                                <a:ext cx="2014220" cy="6858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5941C28B" w14:textId="77777777" w:rsidR="00E16450" w:rsidRPr="0024229C" w:rsidRDefault="00E16450" w:rsidP="00E16450">
                                  <w:pPr>
                                    <w:spacing w:after="120"/>
                                    <w:rPr>
                                      <w:rFonts w:hAnsi="Trade Gothic Next" w:cs="Arial"/>
                                      <w:b/>
                                      <w:bCs/>
                                      <w:color w:val="F97012" w:themeColor="accent1"/>
                                      <w:kern w:val="24"/>
                                      <w:lang w:val="sv-SE"/>
                                    </w:rPr>
                                  </w:pPr>
                                  <w:r w:rsidRPr="0024229C">
                                    <w:rPr>
                                      <w:rFonts w:hAnsi="Trade Gothic Next" w:cs="Arial"/>
                                      <w:b/>
                                      <w:bCs/>
                                      <w:color w:val="F97012" w:themeColor="accent1"/>
                                      <w:kern w:val="24"/>
                                      <w:lang w:val="sv-SE"/>
                                    </w:rPr>
                                    <w:t xml:space="preserve">Melbourne </w:t>
                                  </w:r>
                                </w:p>
                                <w:p w14:paraId="4AD1238A" w14:textId="77777777" w:rsidR="00E16450" w:rsidRPr="0024229C" w:rsidRDefault="00E16450" w:rsidP="00E16450">
                                  <w:pPr>
                                    <w:rPr>
                                      <w:rFonts w:hAnsi="Trade Gothic Next" w:cs="Arial"/>
                                      <w:color w:val="FFFFFF" w:themeColor="background1"/>
                                      <w:kern w:val="24"/>
                                      <w:lang w:val="en-US"/>
                                    </w:rPr>
                                  </w:pPr>
                                  <w:r w:rsidRPr="0024229C">
                                    <w:rPr>
                                      <w:rFonts w:hAnsi="Trade Gothic Next" w:cs="Arial"/>
                                      <w:color w:val="FFFFFF" w:themeColor="background1"/>
                                      <w:kern w:val="24"/>
                                      <w:lang w:val="en-US"/>
                                    </w:rPr>
                                    <w:t xml:space="preserve">Level </w:t>
                                  </w:r>
                                  <w:r>
                                    <w:rPr>
                                      <w:rFonts w:hAnsi="Trade Gothic Next" w:cs="Arial"/>
                                      <w:color w:val="FFFFFF" w:themeColor="background1"/>
                                      <w:kern w:val="24"/>
                                      <w:lang w:val="en-US"/>
                                    </w:rPr>
                                    <w:t>16</w:t>
                                  </w:r>
                                </w:p>
                                <w:p w14:paraId="544D4531" w14:textId="77777777" w:rsidR="00E16450" w:rsidRPr="0024229C" w:rsidRDefault="00E16450" w:rsidP="00E16450">
                                  <w:pPr>
                                    <w:rPr>
                                      <w:rFonts w:hAnsi="Trade Gothic Next" w:cs="Arial"/>
                                      <w:color w:val="FFFFFF" w:themeColor="background1"/>
                                      <w:kern w:val="24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Ansi="Trade Gothic Next" w:cs="Arial"/>
                                      <w:color w:val="FFFFFF" w:themeColor="background1"/>
                                      <w:kern w:val="24"/>
                                      <w:lang w:val="en-US"/>
                                    </w:rPr>
                                    <w:t>90</w:t>
                                  </w:r>
                                  <w:r w:rsidRPr="0024229C">
                                    <w:rPr>
                                      <w:rFonts w:hAnsi="Trade Gothic Next" w:cs="Arial"/>
                                      <w:color w:val="FFFFFF" w:themeColor="background1"/>
                                      <w:kern w:val="24"/>
                                      <w:lang w:val="en-US"/>
                                    </w:rPr>
                                    <w:t xml:space="preserve"> Collins Street</w:t>
                                  </w:r>
                                </w:p>
                                <w:p w14:paraId="33643D65" w14:textId="77777777" w:rsidR="00E16450" w:rsidRPr="0024229C" w:rsidRDefault="00E16450" w:rsidP="00E16450">
                                  <w:pPr>
                                    <w:rPr>
                                      <w:rFonts w:hAnsi="Trade Gothic Next" w:cs="Arial"/>
                                      <w:color w:val="FFFFFF" w:themeColor="background1"/>
                                      <w:kern w:val="24"/>
                                      <w:lang w:val="en-US"/>
                                    </w:rPr>
                                  </w:pPr>
                                  <w:r w:rsidRPr="0024229C">
                                    <w:rPr>
                                      <w:rFonts w:hAnsi="Trade Gothic Next" w:cs="Arial"/>
                                      <w:color w:val="FFFFFF" w:themeColor="background1"/>
                                      <w:kern w:val="24"/>
                                      <w:lang w:val="en-US"/>
                                    </w:rPr>
                                    <w:t>Melbourne VIC 3000</w:t>
                                  </w:r>
                                </w:p>
                              </w:txbxContent>
                            </wps:txbx>
                            <wps:bodyPr wrap="square" lIns="0" tIns="0" rIns="0" bIns="0" rtlCol="0" anchor="t" anchorCtr="0">
                              <a:spAutoFit/>
                            </wps:bodyPr>
                          </wps:wsp>
                          <wpg:grpSp>
                            <wpg:cNvPr id="1824661501" name="Group 1824661501">
                              <a:extLst>
                                <a:ext uri="{FF2B5EF4-FFF2-40B4-BE49-F238E27FC236}">
                                  <a16:creationId xmlns:a16="http://schemas.microsoft.com/office/drawing/2014/main" id="{C41093CE-EE41-B9E0-23EB-B794717AF666}"/>
                                </a:ext>
                              </a:extLst>
                            </wpg:cNvPr>
                            <wpg:cNvGrpSpPr/>
                            <wpg:grpSpPr>
                              <a:xfrm>
                                <a:off x="0" y="14144"/>
                                <a:ext cx="139095" cy="174410"/>
                                <a:chOff x="0" y="14144"/>
                                <a:chExt cx="139095" cy="174410"/>
                              </a:xfrm>
                            </wpg:grpSpPr>
                            <wps:wsp>
                              <wps:cNvPr id="898190967" name="Oval 898190967">
                                <a:extLst>
                                  <a:ext uri="{FF2B5EF4-FFF2-40B4-BE49-F238E27FC236}">
                                    <a16:creationId xmlns:a16="http://schemas.microsoft.com/office/drawing/2014/main" id="{FDE74EDD-5353-424C-398E-801E69D061DC}"/>
                                  </a:ext>
                                </a:extLst>
                              </wps:cNvPr>
                              <wps:cNvSpPr/>
                              <wps:spPr>
                                <a:xfrm>
                                  <a:off x="37969" y="51145"/>
                                  <a:ext cx="63778" cy="63778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522290677" name="Graphic 38">
                                  <a:extLst>
                                    <a:ext uri="{FF2B5EF4-FFF2-40B4-BE49-F238E27FC236}">
                                      <a16:creationId xmlns:a16="http://schemas.microsoft.com/office/drawing/2014/main" id="{B7F0FA03-E229-1B88-3571-5CAB9EF6F11F}"/>
                                    </a:ext>
                                  </a:extLst>
                                </pic:cNvPr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  <a:ext uri="{96DAC541-7B7A-43D3-8B79-37D633B846F1}">
                                      <asvg:svgBlip xmlns:asvg="http://schemas.microsoft.com/office/drawing/2016/SVG/main" r:embed="rId11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144"/>
                                  <a:ext cx="139095" cy="1744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7AD814A5" id="Group 49" o:spid="_x0000_s1032" style="position:absolute;margin-left:555.95pt;margin-top:13.25pt;width:175.05pt;height:54pt;z-index:251673600" coordsize="22234,6858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">
                    <v:shape id="TextBox 35" o:spid="_x0000_s1033" type="#_x0000_t202" style="position:absolute;left:2091;width:20143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" filled="f" stroked="f">
                      <v:textbox style="mso-fit-shape-to-text:t" inset="0,0,0,0">
                        <w:txbxContent>
                          <w:p w14:paraId="5941C28B" w14:textId="77777777" w:rsidR="00E16450" w:rsidRPr="0024229C" w:rsidRDefault="00E16450" w:rsidP="00E16450">
                            <w:pPr>
                              <w:spacing w:after="120"/>
                              <w:rPr>
                                <w:rFonts w:hAnsi="Trade Gothic Next" w:cs="Arial"/>
                                <w:b/>
                                <w:bCs/>
                                <w:color w:val="F97012" w:themeColor="accent1"/>
                                <w:kern w:val="24"/>
                                <w:lang w:val="sv-SE"/>
                              </w:rPr>
                            </w:pPr>
                            <w:r w:rsidRPr="0024229C">
                              <w:rPr>
                                <w:rFonts w:hAnsi="Trade Gothic Next" w:cs="Arial"/>
                                <w:b/>
                                <w:bCs/>
                                <w:color w:val="F97012" w:themeColor="accent1"/>
                                <w:kern w:val="24"/>
                                <w:lang w:val="sv-SE"/>
                              </w:rPr>
                              <w:t xml:space="preserve">Melbourne </w:t>
                            </w:r>
                          </w:p>
                          <w:p w14:paraId="4AD1238A" w14:textId="77777777" w:rsidR="00E16450" w:rsidRPr="0024229C" w:rsidRDefault="00E16450" w:rsidP="00E16450">
                            <w:pPr>
                              <w:rPr>
                                <w:rFonts w:hAnsi="Trade Gothic Next" w:cs="Arial"/>
                                <w:color w:val="FFFFFF" w:themeColor="background1"/>
                                <w:kern w:val="24"/>
                                <w:lang w:val="en-US"/>
                              </w:rPr>
                            </w:pPr>
                            <w:r w:rsidRPr="0024229C">
                              <w:rPr>
                                <w:rFonts w:hAnsi="Trade Gothic Next" w:cs="Arial"/>
                                <w:color w:val="FFFFFF" w:themeColor="background1"/>
                                <w:kern w:val="24"/>
                                <w:lang w:val="en-US"/>
                              </w:rPr>
                              <w:t xml:space="preserve">Level </w:t>
                            </w:r>
                            <w:r>
                              <w:rPr>
                                <w:rFonts w:hAnsi="Trade Gothic Next" w:cs="Arial"/>
                                <w:color w:val="FFFFFF" w:themeColor="background1"/>
                                <w:kern w:val="24"/>
                                <w:lang w:val="en-US"/>
                              </w:rPr>
                              <w:t>16</w:t>
                            </w:r>
                          </w:p>
                          <w:p w14:paraId="544D4531" w14:textId="77777777" w:rsidR="00E16450" w:rsidRPr="0024229C" w:rsidRDefault="00E16450" w:rsidP="00E16450">
                            <w:pPr>
                              <w:rPr>
                                <w:rFonts w:hAnsi="Trade Gothic Next" w:cs="Arial"/>
                                <w:color w:val="FFFFFF" w:themeColor="background1"/>
                                <w:kern w:val="24"/>
                                <w:lang w:val="en-US"/>
                              </w:rPr>
                            </w:pPr>
                            <w:r>
                              <w:rPr>
                                <w:rFonts w:hAnsi="Trade Gothic Next" w:cs="Arial"/>
                                <w:color w:val="FFFFFF" w:themeColor="background1"/>
                                <w:kern w:val="24"/>
                                <w:lang w:val="en-US"/>
                              </w:rPr>
                              <w:t>90</w:t>
                            </w:r>
                            <w:r w:rsidRPr="0024229C">
                              <w:rPr>
                                <w:rFonts w:hAnsi="Trade Gothic Next" w:cs="Arial"/>
                                <w:color w:val="FFFFFF" w:themeColor="background1"/>
                                <w:kern w:val="24"/>
                                <w:lang w:val="en-US"/>
                              </w:rPr>
                              <w:t xml:space="preserve"> Collins Street</w:t>
                            </w:r>
                          </w:p>
                          <w:p w14:paraId="33643D65" w14:textId="77777777" w:rsidR="00E16450" w:rsidRPr="0024229C" w:rsidRDefault="00E16450" w:rsidP="00E16450">
                            <w:pPr>
                              <w:rPr>
                                <w:rFonts w:hAnsi="Trade Gothic Next" w:cs="Arial"/>
                                <w:color w:val="FFFFFF" w:themeColor="background1"/>
                                <w:kern w:val="24"/>
                                <w:lang w:val="en-US"/>
                              </w:rPr>
                            </w:pPr>
                            <w:r w:rsidRPr="0024229C">
                              <w:rPr>
                                <w:rFonts w:hAnsi="Trade Gothic Next" w:cs="Arial"/>
                                <w:color w:val="FFFFFF" w:themeColor="background1"/>
                                <w:kern w:val="24"/>
                                <w:lang w:val="en-US"/>
                              </w:rPr>
                              <w:t>Melbourne VIC 3000</w:t>
                            </w:r>
                          </w:p>
                        </w:txbxContent>
                      </v:textbox>
                    </v:shape>
                    <v:group id="Group 1824661501" o:spid="_x0000_s1034" style="position:absolute;top:141;width:1390;height:1744" coordorigin=",14144" coordsize="139095,17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">
                      <v:oval id="Oval 898190967" o:spid="_x0000_s1035" style="position:absolute;left:37969;top:51145;width:63778;height:6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" fillcolor="#f97012 [3204]" stroked="f" strokeweight="1pt">
                        <v:stroke joinstyle="miter"/>
                      </v:oval>
                      <v:shape id="Graphic 38" o:spid="_x0000_s1036" type="#_x0000_t75" style="position:absolute;top:14144;width:139095;height:174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">
                        <v:imagedata r:id="rId12" o:title=""/>
                      </v:shape>
                    </v:group>
                  </v:group>
                </w:pict>
              </mc:Fallback>
            </mc:AlternateContent>
          </w:r>
        </w:p>
        <w:p w14:paraId="15F11BD1" w14:textId="77777777" w:rsidR="00E16450" w:rsidRDefault="00E16450" w:rsidP="00E16450">
          <w:pPr>
            <w:spacing w:before="120" w:after="180"/>
            <w:rPr>
              <w:rFonts w:asciiTheme="majorHAnsi" w:hAnsiTheme="majorHAnsi"/>
              <w:noProof/>
              <w:color w:val="FFFFFF" w:themeColor="background1"/>
              <w:sz w:val="24"/>
              <w:szCs w:val="24"/>
            </w:rPr>
          </w:pPr>
        </w:p>
        <w:p w14:paraId="5DC4E0B0" w14:textId="77777777" w:rsidR="00E16450" w:rsidRDefault="00E16450" w:rsidP="00E16450">
          <w:pPr>
            <w:spacing w:before="120" w:after="180"/>
            <w:rPr>
              <w:rFonts w:asciiTheme="majorHAnsi" w:hAnsiTheme="majorHAnsi"/>
              <w:noProof/>
              <w:color w:val="FFFFFF" w:themeColor="background1"/>
              <w:sz w:val="24"/>
              <w:szCs w:val="24"/>
            </w:rPr>
          </w:pPr>
        </w:p>
        <w:p w14:paraId="64ECAFE1" w14:textId="77777777" w:rsidR="00E16450" w:rsidRDefault="00000000" w:rsidP="00E16450">
          <w:pPr>
            <w:spacing w:before="120" w:after="180"/>
            <w:rPr>
              <w:rFonts w:asciiTheme="majorHAnsi" w:hAnsiTheme="majorHAnsi"/>
              <w:noProof/>
              <w:color w:val="FFFFFF" w:themeColor="background1"/>
              <w:sz w:val="24"/>
              <w:szCs w:val="24"/>
            </w:rPr>
          </w:pPr>
        </w:p>
      </w:sdtContent>
    </w:sdt>
    <w:p w14:paraId="672432D0" w14:textId="77777777" w:rsidR="00E16450" w:rsidRDefault="00E16450" w:rsidP="00E16450"/>
    <w:p w14:paraId="72BE3ADD" w14:textId="77777777" w:rsidR="00E16450" w:rsidRDefault="00E16450" w:rsidP="00E16450">
      <w:r w:rsidRPr="00A25561"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74CC45D8" wp14:editId="776F40B7">
                <wp:simplePos x="0" y="0"/>
                <wp:positionH relativeFrom="column">
                  <wp:posOffset>7052614</wp:posOffset>
                </wp:positionH>
                <wp:positionV relativeFrom="paragraph">
                  <wp:posOffset>70485</wp:posOffset>
                </wp:positionV>
                <wp:extent cx="2223408" cy="687590"/>
                <wp:effectExtent l="0" t="0" r="0" b="0"/>
                <wp:wrapNone/>
                <wp:docPr id="49" name="Group 48">
                  <a:extLst xmlns:a="http://schemas.openxmlformats.org/drawingml/2006/main">
                    <a:ext uri="{FF2B5EF4-FFF2-40B4-BE49-F238E27FC236}">
                      <a16:creationId xmlns:a16="http://schemas.microsoft.com/office/drawing/2014/main" id="{A8EB814B-99A0-9E13-E760-435F77246D4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3408" cy="687590"/>
                          <a:chOff x="0" y="0"/>
                          <a:chExt cx="2223408" cy="687590"/>
                        </a:xfrm>
                      </wpg:grpSpPr>
                      <wps:wsp>
                        <wps:cNvPr id="225435029" name="TextBox 22">
                          <a:extLst>
                            <a:ext uri="{FF2B5EF4-FFF2-40B4-BE49-F238E27FC236}">
                              <a16:creationId xmlns:a16="http://schemas.microsoft.com/office/drawing/2014/main" id="{6F9B3F7D-1221-23C5-7D24-32E50FCDD032}"/>
                            </a:ext>
                          </a:extLst>
                        </wps:cNvPr>
                        <wps:cNvSpPr txBox="1"/>
                        <wps:spPr>
                          <a:xfrm>
                            <a:off x="209188" y="1790"/>
                            <a:ext cx="2014220" cy="6858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79DAFF4A" w14:textId="77777777" w:rsidR="00E16450" w:rsidRPr="0024229C" w:rsidRDefault="00E16450" w:rsidP="00E16450">
                              <w:pPr>
                                <w:spacing w:after="120"/>
                                <w:rPr>
                                  <w:rFonts w:hAnsi="Trade Gothic Next" w:cs="Arial"/>
                                  <w:b/>
                                  <w:bCs/>
                                  <w:color w:val="F97012" w:themeColor="accent1"/>
                                  <w:kern w:val="24"/>
                                  <w:lang w:val="sv-SE"/>
                                </w:rPr>
                              </w:pPr>
                              <w:r w:rsidRPr="0024229C">
                                <w:rPr>
                                  <w:rFonts w:hAnsi="Trade Gothic Next" w:cs="Arial"/>
                                  <w:b/>
                                  <w:bCs/>
                                  <w:color w:val="F97012" w:themeColor="accent1"/>
                                  <w:kern w:val="24"/>
                                  <w:lang w:val="sv-SE"/>
                                </w:rPr>
                                <w:t>Brisbane</w:t>
                              </w:r>
                            </w:p>
                            <w:p w14:paraId="6180BA9C" w14:textId="77777777" w:rsidR="00E16450" w:rsidRPr="0024229C" w:rsidRDefault="00E16450" w:rsidP="00E16450">
                              <w:pPr>
                                <w:rPr>
                                  <w:rFonts w:hAnsi="Trade Gothic Next" w:cs="Arial"/>
                                  <w:color w:val="FFFFFF" w:themeColor="background1"/>
                                  <w:kern w:val="24"/>
                                  <w:lang w:val="sv-SE"/>
                                </w:rPr>
                              </w:pPr>
                              <w:r w:rsidRPr="0024229C">
                                <w:rPr>
                                  <w:rFonts w:hAnsi="Trade Gothic Next" w:cs="Arial"/>
                                  <w:color w:val="FFFFFF" w:themeColor="background1"/>
                                  <w:kern w:val="24"/>
                                  <w:lang w:val="sv-SE"/>
                                </w:rPr>
                                <w:t>Level 38, Riparian Plaza</w:t>
                              </w:r>
                              <w:r w:rsidRPr="0024229C">
                                <w:rPr>
                                  <w:rFonts w:hAnsi="Trade Gothic Next" w:cs="Arial"/>
                                  <w:color w:val="FFFFFF" w:themeColor="background1"/>
                                  <w:kern w:val="24"/>
                                  <w:lang w:val="sv-SE"/>
                                </w:rPr>
                                <w:br/>
                                <w:t>71 Eagle Street</w:t>
                              </w:r>
                            </w:p>
                            <w:p w14:paraId="2283CEE9" w14:textId="77777777" w:rsidR="00E16450" w:rsidRPr="0024229C" w:rsidRDefault="00E16450" w:rsidP="00E16450">
                              <w:pPr>
                                <w:rPr>
                                  <w:rFonts w:hAnsi="Trade Gothic Next" w:cs="Arial"/>
                                  <w:color w:val="FFFFFF" w:themeColor="background1"/>
                                  <w:kern w:val="24"/>
                                  <w:lang w:val="sv-SE"/>
                                </w:rPr>
                              </w:pPr>
                              <w:r w:rsidRPr="0024229C">
                                <w:rPr>
                                  <w:rFonts w:hAnsi="Trade Gothic Next" w:cs="Arial"/>
                                  <w:color w:val="FFFFFF" w:themeColor="background1"/>
                                  <w:kern w:val="24"/>
                                  <w:lang w:val="sv-SE"/>
                                </w:rPr>
                                <w:t>Brisbane QLD 4000</w:t>
                              </w:r>
                            </w:p>
                          </w:txbxContent>
                        </wps:txbx>
                        <wps:bodyPr wrap="square" lIns="0" tIns="0" rIns="0" bIns="0" rtlCol="0" anchor="t" anchorCtr="0">
                          <a:spAutoFit/>
                        </wps:bodyPr>
                      </wps:wsp>
                      <wpg:grpSp>
                        <wpg:cNvPr id="1484864541" name="Group 1484864541">
                          <a:extLst>
                            <a:ext uri="{FF2B5EF4-FFF2-40B4-BE49-F238E27FC236}">
                              <a16:creationId xmlns:a16="http://schemas.microsoft.com/office/drawing/2014/main" id="{98F78297-60FE-A0FF-F56E-DEE4CEE45ABF}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139095" cy="174410"/>
                            <a:chOff x="0" y="0"/>
                            <a:chExt cx="139095" cy="174410"/>
                          </a:xfrm>
                        </wpg:grpSpPr>
                        <wps:wsp>
                          <wps:cNvPr id="388870231" name="Oval 388870231">
                            <a:extLst>
                              <a:ext uri="{FF2B5EF4-FFF2-40B4-BE49-F238E27FC236}">
                                <a16:creationId xmlns:a16="http://schemas.microsoft.com/office/drawing/2014/main" id="{9D8C901A-6B87-E955-6CA9-B0C492E970CF}"/>
                              </a:ext>
                            </a:extLst>
                          </wps:cNvPr>
                          <wps:cNvSpPr/>
                          <wps:spPr>
                            <a:xfrm>
                              <a:off x="37969" y="37001"/>
                              <a:ext cx="63778" cy="63778"/>
                            </a:xfrm>
                            <a:prstGeom prst="ellipse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  <pic:pic xmlns:pic="http://schemas.openxmlformats.org/drawingml/2006/picture">
                          <pic:nvPicPr>
                            <pic:cNvPr id="901567162" name="Graphic 26">
                              <a:extLst>
                                <a:ext uri="{FF2B5EF4-FFF2-40B4-BE49-F238E27FC236}">
                                  <a16:creationId xmlns:a16="http://schemas.microsoft.com/office/drawing/2014/main" id="{65238593-ACB8-1930-719E-16421D811E88}"/>
                                </a:ext>
                              </a:extLst>
                            </pic:cNvPr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/>
                                </a:ext>
                                <a:ext uri="{96DAC541-7B7A-43D3-8B79-37D633B846F1}">
                                  <asvg:svgBlip xmlns:asvg="http://schemas.microsoft.com/office/drawing/2016/SVG/main" r:embed="rId11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39095" cy="1744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4CC45D8" id="Group 48" o:spid="_x0000_s1037" style="position:absolute;margin-left:555.3pt;margin-top:5.55pt;width:175.05pt;height:54.15pt;z-index:251674624" coordsize="22234,687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">
                <v:shape id="TextBox 22" o:spid="_x0000_s1038" type="#_x0000_t202" style="position:absolute;left:2091;top:17;width:20143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" filled="f" stroked="f">
                  <v:textbox style="mso-fit-shape-to-text:t" inset="0,0,0,0">
                    <w:txbxContent>
                      <w:p w14:paraId="79DAFF4A" w14:textId="77777777" w:rsidR="00E16450" w:rsidRPr="0024229C" w:rsidRDefault="00E16450" w:rsidP="00E16450">
                        <w:pPr>
                          <w:spacing w:after="120"/>
                          <w:rPr>
                            <w:rFonts w:hAnsi="Trade Gothic Next" w:cs="Arial"/>
                            <w:b/>
                            <w:bCs/>
                            <w:color w:val="F97012" w:themeColor="accent1"/>
                            <w:kern w:val="24"/>
                            <w:lang w:val="sv-SE"/>
                          </w:rPr>
                        </w:pPr>
                        <w:r w:rsidRPr="0024229C">
                          <w:rPr>
                            <w:rFonts w:hAnsi="Trade Gothic Next" w:cs="Arial"/>
                            <w:b/>
                            <w:bCs/>
                            <w:color w:val="F97012" w:themeColor="accent1"/>
                            <w:kern w:val="24"/>
                            <w:lang w:val="sv-SE"/>
                          </w:rPr>
                          <w:t>Brisbane</w:t>
                        </w:r>
                      </w:p>
                      <w:p w14:paraId="6180BA9C" w14:textId="77777777" w:rsidR="00E16450" w:rsidRPr="0024229C" w:rsidRDefault="00E16450" w:rsidP="00E16450">
                        <w:pPr>
                          <w:rPr>
                            <w:rFonts w:hAnsi="Trade Gothic Next" w:cs="Arial"/>
                            <w:color w:val="FFFFFF" w:themeColor="background1"/>
                            <w:kern w:val="24"/>
                            <w:lang w:val="sv-SE"/>
                          </w:rPr>
                        </w:pPr>
                        <w:r w:rsidRPr="0024229C">
                          <w:rPr>
                            <w:rFonts w:hAnsi="Trade Gothic Next" w:cs="Arial"/>
                            <w:color w:val="FFFFFF" w:themeColor="background1"/>
                            <w:kern w:val="24"/>
                            <w:lang w:val="sv-SE"/>
                          </w:rPr>
                          <w:t>Level 38, Riparian Plaza</w:t>
                        </w:r>
                        <w:r w:rsidRPr="0024229C">
                          <w:rPr>
                            <w:rFonts w:hAnsi="Trade Gothic Next" w:cs="Arial"/>
                            <w:color w:val="FFFFFF" w:themeColor="background1"/>
                            <w:kern w:val="24"/>
                            <w:lang w:val="sv-SE"/>
                          </w:rPr>
                          <w:br/>
                          <w:t>71 Eagle Street</w:t>
                        </w:r>
                      </w:p>
                      <w:p w14:paraId="2283CEE9" w14:textId="77777777" w:rsidR="00E16450" w:rsidRPr="0024229C" w:rsidRDefault="00E16450" w:rsidP="00E16450">
                        <w:pPr>
                          <w:rPr>
                            <w:rFonts w:hAnsi="Trade Gothic Next" w:cs="Arial"/>
                            <w:color w:val="FFFFFF" w:themeColor="background1"/>
                            <w:kern w:val="24"/>
                            <w:lang w:val="sv-SE"/>
                          </w:rPr>
                        </w:pPr>
                        <w:r w:rsidRPr="0024229C">
                          <w:rPr>
                            <w:rFonts w:hAnsi="Trade Gothic Next" w:cs="Arial"/>
                            <w:color w:val="FFFFFF" w:themeColor="background1"/>
                            <w:kern w:val="24"/>
                            <w:lang w:val="sv-SE"/>
                          </w:rPr>
                          <w:t>Brisbane QLD 4000</w:t>
                        </w:r>
                      </w:p>
                    </w:txbxContent>
                  </v:textbox>
                </v:shape>
                <v:group id="Group 1484864541" o:spid="_x0000_s1039" style="position:absolute;width:1390;height:1744" coordsize="139095,174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">
                  <v:oval id="Oval 388870231" o:spid="_x0000_s1040" style="position:absolute;left:37969;top:37001;width:63778;height:6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" fillcolor="#f97012 [3204]" stroked="f" strokeweight="1pt">
                    <v:stroke joinstyle="miter"/>
                  </v:oval>
                  <v:shape id="Graphic 26" o:spid="_x0000_s1041" type="#_x0000_t75" style="position:absolute;width:139095;height:174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">
                    <v:imagedata r:id="rId12" o:title=""/>
                  </v:shape>
                </v:group>
              </v:group>
            </w:pict>
          </mc:Fallback>
        </mc:AlternateContent>
      </w:r>
    </w:p>
    <w:p w14:paraId="06E5204F" w14:textId="77777777" w:rsidR="00E16450" w:rsidRDefault="00E16450" w:rsidP="00E16450"/>
    <w:p w14:paraId="1F151918" w14:textId="77777777" w:rsidR="00E16450" w:rsidRDefault="00E16450" w:rsidP="00E16450">
      <w:pPr>
        <w:spacing w:before="120" w:after="180"/>
      </w:pPr>
    </w:p>
    <w:p w14:paraId="07706F82" w14:textId="77777777" w:rsidR="00E16450" w:rsidRDefault="00E16450" w:rsidP="00E16450">
      <w:pPr>
        <w:spacing w:before="120" w:after="180"/>
      </w:pPr>
    </w:p>
    <w:p w14:paraId="7F729422" w14:textId="77777777" w:rsidR="00E16450" w:rsidRDefault="00E16450" w:rsidP="00E16450">
      <w:pPr>
        <w:spacing w:before="120" w:after="1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AC8E06" wp14:editId="767FC41C">
                <wp:simplePos x="0" y="0"/>
                <wp:positionH relativeFrom="column">
                  <wp:posOffset>-540386</wp:posOffset>
                </wp:positionH>
                <wp:positionV relativeFrom="paragraph">
                  <wp:posOffset>939800</wp:posOffset>
                </wp:positionV>
                <wp:extent cx="10696575" cy="0"/>
                <wp:effectExtent l="0" t="0" r="0" b="0"/>
                <wp:wrapNone/>
                <wp:docPr id="589985605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965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2A78E73" id="Straight Connector 4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.55pt,74pt" to="799.7pt,7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" strokecolor="white [3212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9C097C" wp14:editId="2C5FF6AE">
                <wp:simplePos x="0" y="0"/>
                <wp:positionH relativeFrom="column">
                  <wp:posOffset>-254635</wp:posOffset>
                </wp:positionH>
                <wp:positionV relativeFrom="paragraph">
                  <wp:posOffset>1128395</wp:posOffset>
                </wp:positionV>
                <wp:extent cx="6210300" cy="600075"/>
                <wp:effectExtent l="0" t="0" r="19050" b="28575"/>
                <wp:wrapNone/>
                <wp:docPr id="19183124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D7133B" w14:textId="77777777" w:rsidR="00E16450" w:rsidRPr="00A4370E" w:rsidRDefault="00E16450" w:rsidP="00E16450">
                            <w:pPr>
                              <w:rPr>
                                <w:rFonts w:asciiTheme="majorHAnsi" w:hAnsiTheme="majorHAnsi"/>
                                <w:color w:val="F2F2F2" w:themeColor="background2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4370E">
                              <w:rPr>
                                <w:rFonts w:asciiTheme="majorHAnsi" w:hAnsiTheme="majorHAnsi"/>
                                <w:color w:val="F2F2F2" w:themeColor="background2"/>
                                <w:sz w:val="40"/>
                                <w:szCs w:val="40"/>
                                <w:lang w:val="en-US"/>
                              </w:rPr>
                              <w:t>www.omerapartners.com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9C097C" id="Text Box 1" o:spid="_x0000_s1042" type="#_x0000_t202" style="position:absolute;margin-left:-20.05pt;margin-top:88.85pt;width:489pt;height:47.2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" filled="f" strokeweight=".5pt">
                <v:textbox>
                  <w:txbxContent>
                    <w:p w14:paraId="2AD7133B" w14:textId="77777777" w:rsidR="00E16450" w:rsidRPr="00A4370E" w:rsidRDefault="00E16450" w:rsidP="00E16450">
                      <w:pPr>
                        <w:rPr>
                          <w:rFonts w:asciiTheme="majorHAnsi" w:hAnsiTheme="majorHAnsi"/>
                          <w:color w:val="F2F2F2" w:themeColor="background2"/>
                          <w:sz w:val="40"/>
                          <w:szCs w:val="40"/>
                          <w:lang w:val="en-US"/>
                        </w:rPr>
                      </w:pPr>
                      <w:r w:rsidRPr="00A4370E">
                        <w:rPr>
                          <w:rFonts w:asciiTheme="majorHAnsi" w:hAnsiTheme="majorHAnsi"/>
                          <w:color w:val="F2F2F2" w:themeColor="background2"/>
                          <w:sz w:val="40"/>
                          <w:szCs w:val="40"/>
                          <w:lang w:val="en-US"/>
                        </w:rPr>
                        <w:t>www.omerapartners.com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ABD8F1" wp14:editId="1ACFAE57">
                <wp:simplePos x="0" y="0"/>
                <wp:positionH relativeFrom="column">
                  <wp:posOffset>124460</wp:posOffset>
                </wp:positionH>
                <wp:positionV relativeFrom="paragraph">
                  <wp:posOffset>1115695</wp:posOffset>
                </wp:positionV>
                <wp:extent cx="9734550" cy="600075"/>
                <wp:effectExtent l="0" t="0" r="19050" b="28575"/>
                <wp:wrapNone/>
                <wp:docPr id="1745334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34550" cy="6000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31E674" w14:textId="77777777" w:rsidR="00E16450" w:rsidRPr="00A4370E" w:rsidRDefault="00E16450" w:rsidP="00E16450">
                            <w:pPr>
                              <w:jc w:val="right"/>
                              <w:rPr>
                                <w:rFonts w:asciiTheme="majorHAnsi" w:hAnsiTheme="majorHAnsi"/>
                                <w:color w:val="F2F2F2" w:themeColor="background2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4370E">
                              <w:rPr>
                                <w:rFonts w:asciiTheme="majorHAnsi" w:hAnsiTheme="majorHAnsi"/>
                                <w:color w:val="F2F2F2" w:themeColor="background2"/>
                                <w:sz w:val="40"/>
                                <w:szCs w:val="40"/>
                                <w:lang w:val="en-US"/>
                              </w:rPr>
                              <w:t>Where greatness is found.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ABD8F1" id="_x0000_s1043" type="#_x0000_t202" style="position:absolute;margin-left:9.8pt;margin-top:87.85pt;width:766.5pt;height:47.2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" fillcolor="black [3213]" strokeweight=".5pt">
                <v:textbox>
                  <w:txbxContent>
                    <w:p w14:paraId="4331E674" w14:textId="77777777" w:rsidR="00E16450" w:rsidRPr="00A4370E" w:rsidRDefault="00E16450" w:rsidP="00E16450">
                      <w:pPr>
                        <w:jc w:val="right"/>
                        <w:rPr>
                          <w:rFonts w:asciiTheme="majorHAnsi" w:hAnsiTheme="majorHAnsi"/>
                          <w:color w:val="F2F2F2" w:themeColor="background2"/>
                          <w:sz w:val="40"/>
                          <w:szCs w:val="40"/>
                          <w:lang w:val="en-US"/>
                        </w:rPr>
                      </w:pPr>
                      <w:r w:rsidRPr="00A4370E">
                        <w:rPr>
                          <w:rFonts w:asciiTheme="majorHAnsi" w:hAnsiTheme="majorHAnsi"/>
                          <w:color w:val="F2F2F2" w:themeColor="background2"/>
                          <w:sz w:val="40"/>
                          <w:szCs w:val="40"/>
                          <w:lang w:val="en-US"/>
                        </w:rPr>
                        <w:t>Where greatness is found.</w:t>
                      </w:r>
                    </w:p>
                  </w:txbxContent>
                </v:textbox>
              </v:shape>
            </w:pict>
          </mc:Fallback>
        </mc:AlternateContent>
      </w:r>
    </w:p>
    <w:p w14:paraId="69A9C83F" w14:textId="77777777" w:rsidR="00E16450" w:rsidRDefault="00E16450" w:rsidP="00E16450">
      <w:pPr>
        <w:spacing w:before="120" w:after="180"/>
      </w:pPr>
    </w:p>
    <w:p w14:paraId="3174084E" w14:textId="77777777" w:rsidR="00E16450" w:rsidRDefault="00E16450" w:rsidP="00E16450">
      <w:pPr>
        <w:spacing w:before="120" w:after="180"/>
      </w:pPr>
    </w:p>
    <w:p w14:paraId="4B6F75FF" w14:textId="77777777" w:rsidR="00E16450" w:rsidRDefault="00E16450" w:rsidP="00E16450"/>
    <w:bookmarkEnd w:id="0"/>
    <w:p w14:paraId="3372C760" w14:textId="603A83A1" w:rsidR="005B784E" w:rsidRPr="00AA5AB2" w:rsidRDefault="005B784E" w:rsidP="005B784E">
      <w:pPr>
        <w:pStyle w:val="ListBullet"/>
        <w:numPr>
          <w:ilvl w:val="0"/>
          <w:numId w:val="0"/>
        </w:numPr>
        <w:rPr>
          <w:lang w:val="en-US"/>
        </w:rPr>
      </w:pPr>
    </w:p>
    <w:sectPr w:rsidR="005B784E" w:rsidRPr="00AA5AB2" w:rsidSect="00D749C6">
      <w:headerReference w:type="default" r:id="rId13"/>
      <w:footerReference w:type="even" r:id="rId14"/>
      <w:footerReference w:type="default" r:id="rId15"/>
      <w:headerReference w:type="first" r:id="rId16"/>
      <w:pgSz w:w="16838" w:h="11906" w:orient="landscape"/>
      <w:pgMar w:top="851" w:right="992" w:bottom="851" w:left="992" w:header="624" w:footer="48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9A5B3" w14:textId="77777777" w:rsidR="00401FB2" w:rsidRDefault="00401FB2" w:rsidP="00FA0C2C">
      <w:r>
        <w:separator/>
      </w:r>
    </w:p>
    <w:p w14:paraId="2836916E" w14:textId="77777777" w:rsidR="00401FB2" w:rsidRDefault="00401FB2" w:rsidP="00FA0C2C"/>
  </w:endnote>
  <w:endnote w:type="continuationSeparator" w:id="0">
    <w:p w14:paraId="583CBC54" w14:textId="77777777" w:rsidR="00401FB2" w:rsidRDefault="00401FB2" w:rsidP="00FA0C2C">
      <w:r>
        <w:continuationSeparator/>
      </w:r>
    </w:p>
    <w:p w14:paraId="2D11BF47" w14:textId="77777777" w:rsidR="00401FB2" w:rsidRDefault="00401FB2" w:rsidP="00FA0C2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e Gothic Next">
    <w:charset w:val="00"/>
    <w:family w:val="swiss"/>
    <w:pitch w:val="variable"/>
    <w:sig w:usb0="8000002F" w:usb1="0000000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37 Hybrid Medium">
    <w:altName w:val="Times New Roman"/>
    <w:charset w:val="00"/>
    <w:family w:val="auto"/>
    <w:pitch w:val="variable"/>
    <w:sig w:usb0="A00000FF" w:usb1="0000A47B" w:usb2="00000000" w:usb3="00000000" w:csb0="00000193" w:csb1="00000000"/>
  </w:font>
  <w:font w:name="Aktiv Grotesk">
    <w:altName w:val="Nirmala UI"/>
    <w:charset w:val="00"/>
    <w:family w:val="swiss"/>
    <w:pitch w:val="variable"/>
    <w:sig w:usb0="E100AAFF" w:usb1="D000FFFB" w:usb2="00000028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2C9A" w14:textId="08631970" w:rsidR="006115E5" w:rsidRDefault="00BD4E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79744" behindDoc="0" locked="0" layoutInCell="1" allowOverlap="1" wp14:anchorId="5CD38BC4" wp14:editId="72B68A7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99820" cy="345440"/>
              <wp:effectExtent l="0" t="0" r="5080" b="0"/>
              <wp:wrapNone/>
              <wp:docPr id="513763607" name="Text Box 2" descr="Classification: Privat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982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DF52D3" w14:textId="5579256B" w:rsidR="00BD4E38" w:rsidRPr="00BD4E38" w:rsidRDefault="00BD4E38" w:rsidP="00BD4E3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BD4E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Classification: Private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D38BC4" id="_x0000_t202" coordsize="21600,21600" o:spt="202" path="m,l,21600r21600,l21600,xe">
              <v:stroke joinstyle="miter"/>
              <v:path gradientshapeok="t" o:connecttype="rect"/>
            </v:shapetype>
            <v:shape id="_x0000_s1044" type="#_x0000_t202" alt="Classification: Private" style="position:absolute;margin-left:0;margin-top:0;width:86.6pt;height:27.2pt;z-index:25167974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" filled="f" stroked="f">
              <v:textbox style="mso-fit-shape-to-text:t" inset="0,0,0,15pt">
                <w:txbxContent>
                  <w:p w14:paraId="1FDF52D3" w14:textId="5579256B" w:rsidR="00BD4E38" w:rsidRPr="00BD4E38" w:rsidRDefault="00BD4E38" w:rsidP="00BD4E38">
                    <w:pPr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BD4E38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Classification: 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OmeraTablestyle20"/>
      <w:tblW w:w="14926" w:type="dxa"/>
      <w:tblBorders>
        <w:top w:val="single" w:sz="4" w:space="0" w:color="F97012" w:themeColor="accent1"/>
        <w:bottom w:val="none" w:sz="0" w:space="0" w:color="auto"/>
        <w:insideH w:val="none" w:sz="0" w:space="0" w:color="auto"/>
      </w:tblBorders>
      <w:tblLayout w:type="fixed"/>
      <w:tblCellMar>
        <w:top w:w="0" w:type="dxa"/>
        <w:left w:w="0" w:type="dxa"/>
        <w:bottom w:w="0" w:type="dxa"/>
        <w:right w:w="0" w:type="dxa"/>
      </w:tblCellMar>
      <w:tblLook w:val="04A0" w:firstRow="1" w:lastRow="0" w:firstColumn="1" w:lastColumn="0" w:noHBand="0" w:noVBand="1"/>
    </w:tblPr>
    <w:tblGrid>
      <w:gridCol w:w="14838"/>
      <w:gridCol w:w="30"/>
      <w:gridCol w:w="29"/>
      <w:gridCol w:w="29"/>
    </w:tblGrid>
    <w:tr w:rsidR="006115E5" w14:paraId="63AF7931" w14:textId="77777777" w:rsidTr="00D749C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634"/>
      </w:trPr>
      <w:tc>
        <w:tcPr>
          <w:tcW w:w="14838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</w:tcPr>
        <w:p w14:paraId="03BAD0F8" w14:textId="10DD0126" w:rsidR="006115E5" w:rsidRDefault="00F401D8" w:rsidP="006115E5">
          <w:pPr>
            <w:pStyle w:val="Footer-Black"/>
            <w:pBdr>
              <w:top w:val="none" w:sz="0" w:space="0" w:color="auto"/>
            </w:pBdr>
            <w:spacing w:before="60"/>
            <w:rPr>
              <w:b/>
              <w:noProof/>
            </w:rPr>
          </w:pPr>
          <w:r>
            <w:rPr>
              <w:rStyle w:val="Footer-OrangeChar"/>
              <w:color w:val="F97012" w:themeColor="accent1"/>
            </w:rPr>
            <w:t>Shortlist Report</w:t>
          </w:r>
          <w:r w:rsidR="006115E5" w:rsidRPr="007A0B6B">
            <w:tab/>
          </w:r>
          <w:r w:rsidR="006115E5" w:rsidRPr="00850CBC">
            <w:rPr>
              <w:bCs w:val="0"/>
              <w:color w:val="auto"/>
            </w:rPr>
            <w:t xml:space="preserve">Page </w:t>
          </w:r>
          <w:r w:rsidR="006115E5" w:rsidRPr="00850CBC">
            <w:rPr>
              <w:bCs w:val="0"/>
              <w:color w:val="auto"/>
            </w:rPr>
            <w:fldChar w:fldCharType="begin"/>
          </w:r>
          <w:r w:rsidR="006115E5" w:rsidRPr="00850CBC">
            <w:rPr>
              <w:bCs w:val="0"/>
              <w:color w:val="auto"/>
            </w:rPr>
            <w:instrText xml:space="preserve"> PAGE  \* Arabic  \* MERGEFORMAT </w:instrText>
          </w:r>
          <w:r w:rsidR="006115E5" w:rsidRPr="00850CBC">
            <w:rPr>
              <w:bCs w:val="0"/>
              <w:color w:val="auto"/>
            </w:rPr>
            <w:fldChar w:fldCharType="separate"/>
          </w:r>
          <w:r w:rsidR="006115E5">
            <w:rPr>
              <w:bCs w:val="0"/>
              <w:color w:val="auto"/>
            </w:rPr>
            <w:t>4</w:t>
          </w:r>
          <w:r w:rsidR="006115E5" w:rsidRPr="00850CBC">
            <w:rPr>
              <w:bCs w:val="0"/>
              <w:color w:val="auto"/>
            </w:rPr>
            <w:fldChar w:fldCharType="end"/>
          </w:r>
          <w:r w:rsidR="006115E5" w:rsidRPr="00850CBC">
            <w:rPr>
              <w:bCs w:val="0"/>
              <w:color w:val="auto"/>
            </w:rPr>
            <w:t xml:space="preserve"> of </w:t>
          </w:r>
          <w:r w:rsidR="006115E5" w:rsidRPr="00850CBC">
            <w:rPr>
              <w:bCs w:val="0"/>
              <w:color w:val="auto"/>
            </w:rPr>
            <w:fldChar w:fldCharType="begin"/>
          </w:r>
          <w:r w:rsidR="006115E5" w:rsidRPr="00850CBC">
            <w:rPr>
              <w:bCs w:val="0"/>
              <w:color w:val="auto"/>
            </w:rPr>
            <w:instrText xml:space="preserve"> NUMPAGES  \* Arabic  \* MERGEFORMAT </w:instrText>
          </w:r>
          <w:r w:rsidR="006115E5" w:rsidRPr="00850CBC">
            <w:rPr>
              <w:bCs w:val="0"/>
              <w:color w:val="auto"/>
            </w:rPr>
            <w:fldChar w:fldCharType="separate"/>
          </w:r>
          <w:r w:rsidR="006115E5">
            <w:rPr>
              <w:bCs w:val="0"/>
              <w:color w:val="auto"/>
            </w:rPr>
            <w:t>5</w:t>
          </w:r>
          <w:r w:rsidR="006115E5" w:rsidRPr="00850CBC">
            <w:rPr>
              <w:bCs w:val="0"/>
              <w:color w:val="auto"/>
            </w:rPr>
            <w:fldChar w:fldCharType="end"/>
          </w:r>
        </w:p>
        <w:p w14:paraId="30EF6E78" w14:textId="17D9FE3B" w:rsidR="006115E5" w:rsidRPr="007A0B6B" w:rsidRDefault="007A1938" w:rsidP="006115E5">
          <w:pPr>
            <w:pStyle w:val="Footer-Black"/>
            <w:pBdr>
              <w:top w:val="none" w:sz="0" w:space="0" w:color="auto"/>
            </w:pBdr>
          </w:pPr>
          <w:r>
            <w:t>{</w:t>
          </w:r>
          <w:proofErr w:type="spellStart"/>
          <w:r w:rsidR="000831DB">
            <w:t>client_</w:t>
          </w:r>
          <w:r>
            <w:t>c</w:t>
          </w:r>
          <w:r w:rsidR="006115E5" w:rsidRPr="0035672B">
            <w:t>ompany</w:t>
          </w:r>
          <w:r w:rsidR="000831DB">
            <w:t>_name</w:t>
          </w:r>
          <w:proofErr w:type="spellEnd"/>
          <w:r>
            <w:t>}</w:t>
          </w:r>
          <w:r w:rsidR="006115E5" w:rsidRPr="0035672B">
            <w:t xml:space="preserve"> </w:t>
          </w:r>
          <w:r w:rsidR="006115E5" w:rsidRPr="0035672B">
            <w:rPr>
              <w:color w:val="F97012" w:themeColor="text2"/>
            </w:rPr>
            <w:t xml:space="preserve">| </w:t>
          </w:r>
          <w:r>
            <w:rPr>
              <w:rStyle w:val="Footer-BlackChar"/>
            </w:rPr>
            <w:t>{</w:t>
          </w:r>
          <w:proofErr w:type="spellStart"/>
          <w:r w:rsidR="000831DB">
            <w:rPr>
              <w:rStyle w:val="Footer-BlackChar"/>
            </w:rPr>
            <w:t>candidate_target_role</w:t>
          </w:r>
          <w:proofErr w:type="spellEnd"/>
          <w:r>
            <w:rPr>
              <w:rStyle w:val="Footer-BlackChar"/>
            </w:rPr>
            <w:t>}</w:t>
          </w:r>
        </w:p>
      </w:tc>
      <w:tc>
        <w:tcPr>
          <w:tcW w:w="30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</w:tcPr>
        <w:p w14:paraId="6C6DCA28" w14:textId="77777777" w:rsidR="006115E5" w:rsidRPr="009470FD" w:rsidRDefault="006115E5" w:rsidP="006115E5">
          <w:pPr>
            <w:pStyle w:val="Footerbodytext"/>
          </w:pPr>
        </w:p>
      </w:tc>
      <w:tc>
        <w:tcPr>
          <w:tcW w:w="29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</w:tcPr>
        <w:p w14:paraId="4AF15532" w14:textId="77777777" w:rsidR="006115E5" w:rsidRPr="009470FD" w:rsidRDefault="006115E5" w:rsidP="006115E5">
          <w:pPr>
            <w:pStyle w:val="Footerbodytext"/>
          </w:pPr>
        </w:p>
      </w:tc>
      <w:tc>
        <w:tcPr>
          <w:tcW w:w="29" w:type="dxa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tl2br w:val="none" w:sz="0" w:space="0" w:color="auto"/>
            <w:tr2bl w:val="none" w:sz="0" w:space="0" w:color="auto"/>
          </w:tcBorders>
          <w:shd w:val="clear" w:color="auto" w:fill="auto"/>
          <w:vAlign w:val="bottom"/>
        </w:tcPr>
        <w:p w14:paraId="275E31F6" w14:textId="77777777" w:rsidR="006115E5" w:rsidRPr="000A06F6" w:rsidRDefault="006115E5" w:rsidP="006115E5">
          <w:pPr>
            <w:pStyle w:val="Footerbodytext"/>
            <w:spacing w:line="204" w:lineRule="auto"/>
            <w:jc w:val="right"/>
            <w:rPr>
              <w:b/>
              <w:bCs w:val="0"/>
            </w:rPr>
          </w:pPr>
        </w:p>
      </w:tc>
    </w:tr>
  </w:tbl>
  <w:p w14:paraId="5DC929EF" w14:textId="77777777" w:rsidR="009470FD" w:rsidRPr="00FC61E8" w:rsidRDefault="009470FD" w:rsidP="00FC61E8">
    <w:pPr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7CD4D" w14:textId="77777777" w:rsidR="00401FB2" w:rsidRDefault="00401FB2" w:rsidP="00FA0C2C">
      <w:r>
        <w:separator/>
      </w:r>
    </w:p>
    <w:p w14:paraId="292BBA45" w14:textId="77777777" w:rsidR="00401FB2" w:rsidRDefault="00401FB2" w:rsidP="00FA0C2C"/>
  </w:footnote>
  <w:footnote w:type="continuationSeparator" w:id="0">
    <w:p w14:paraId="45ADCC97" w14:textId="77777777" w:rsidR="00401FB2" w:rsidRDefault="00401FB2" w:rsidP="00FA0C2C">
      <w:r>
        <w:continuationSeparator/>
      </w:r>
    </w:p>
    <w:p w14:paraId="378E9E30" w14:textId="77777777" w:rsidR="00401FB2" w:rsidRDefault="00401FB2" w:rsidP="00FA0C2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073A1" w14:textId="77777777" w:rsidR="006115E5" w:rsidRDefault="006115E5" w:rsidP="006115E5">
    <w:pPr>
      <w:pStyle w:val="Header"/>
    </w:pPr>
    <w:r>
      <w:rPr>
        <w:noProof/>
      </w:rPr>
      <w:drawing>
        <wp:anchor distT="0" distB="0" distL="114300" distR="114300" simplePos="0" relativeHeight="251677696" behindDoc="0" locked="0" layoutInCell="1" allowOverlap="1" wp14:anchorId="206E40E0" wp14:editId="258AC3C5">
          <wp:simplePos x="0" y="0"/>
          <wp:positionH relativeFrom="margin">
            <wp:align>right</wp:align>
          </wp:positionH>
          <wp:positionV relativeFrom="paragraph">
            <wp:posOffset>-57785</wp:posOffset>
          </wp:positionV>
          <wp:extent cx="1108075" cy="254635"/>
          <wp:effectExtent l="0" t="0" r="0" b="0"/>
          <wp:wrapNone/>
          <wp:docPr id="1837059658" name="Graphic 18370596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8075" cy="254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00B56A" w14:textId="77777777" w:rsidR="006115E5" w:rsidRDefault="006115E5" w:rsidP="006115E5">
    <w:pPr>
      <w:pStyle w:val="Header"/>
    </w:pPr>
  </w:p>
  <w:p w14:paraId="323C79C0" w14:textId="77777777" w:rsidR="006115E5" w:rsidRDefault="006115E5" w:rsidP="00FD4F3A">
    <w:pPr>
      <w:pStyle w:val="Header"/>
      <w:pBdr>
        <w:bottom w:val="single" w:sz="4" w:space="0" w:color="auto"/>
      </w:pBdr>
    </w:pPr>
  </w:p>
  <w:p w14:paraId="55179736" w14:textId="77777777" w:rsidR="009470FD" w:rsidRPr="006115E5" w:rsidRDefault="009470FD" w:rsidP="006115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12AD3" w14:textId="77777777" w:rsidR="000A06F6" w:rsidRDefault="005F27C1" w:rsidP="005F27C1">
    <w:pPr>
      <w:pStyle w:val="HeaderLineOrange"/>
      <w:pBdr>
        <w:bottom w:val="none" w:sz="0" w:space="0" w:color="auto"/>
      </w:pBdr>
      <w:jc w:val="right"/>
    </w:pPr>
    <w:r>
      <w:drawing>
        <wp:anchor distT="0" distB="0" distL="114300" distR="114300" simplePos="0" relativeHeight="251675648" behindDoc="0" locked="0" layoutInCell="1" allowOverlap="1" wp14:anchorId="766B5F47" wp14:editId="10330F2C">
          <wp:simplePos x="0" y="0"/>
          <wp:positionH relativeFrom="margin">
            <wp:posOffset>3331845</wp:posOffset>
          </wp:positionH>
          <wp:positionV relativeFrom="paragraph">
            <wp:posOffset>118110</wp:posOffset>
          </wp:positionV>
          <wp:extent cx="3147695" cy="485140"/>
          <wp:effectExtent l="0" t="0" r="0" b="0"/>
          <wp:wrapThrough wrapText="bothSides">
            <wp:wrapPolygon edited="0">
              <wp:start x="784" y="0"/>
              <wp:lineTo x="0" y="5089"/>
              <wp:lineTo x="0" y="15267"/>
              <wp:lineTo x="654" y="20356"/>
              <wp:lineTo x="915" y="20356"/>
              <wp:lineTo x="21439" y="20356"/>
              <wp:lineTo x="21439" y="5089"/>
              <wp:lineTo x="18955" y="3393"/>
              <wp:lineTo x="2484" y="0"/>
              <wp:lineTo x="784" y="0"/>
            </wp:wrapPolygon>
          </wp:wrapThrough>
          <wp:docPr id="9188086" name="Graphic 91880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4353221" name="Graphic 83435322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47695" cy="4851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B94E5B9" w14:textId="77777777" w:rsidR="000A06F6" w:rsidRDefault="000A06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7D21D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858B6A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6D069B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0B6EE5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3A4B8B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B6CF40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7A0C024"/>
    <w:lvl w:ilvl="0">
      <w:start w:val="1"/>
      <w:numFmt w:val="bullet"/>
      <w:pStyle w:val="ListBullet3"/>
      <w:lvlText w:val="o"/>
      <w:lvlJc w:val="left"/>
      <w:pPr>
        <w:ind w:left="926" w:hanging="360"/>
      </w:pPr>
      <w:rPr>
        <w:rFonts w:ascii="Courier New" w:hAnsi="Courier New" w:hint="default"/>
        <w:color w:val="F97012" w:themeColor="text2"/>
        <w:sz w:val="12"/>
      </w:rPr>
    </w:lvl>
  </w:abstractNum>
  <w:abstractNum w:abstractNumId="7" w15:restartNumberingAfterBreak="0">
    <w:nsid w:val="FFFFFF83"/>
    <w:multiLevelType w:val="singleLevel"/>
    <w:tmpl w:val="A93CF0F0"/>
    <w:lvl w:ilvl="0">
      <w:start w:val="1"/>
      <w:numFmt w:val="bullet"/>
      <w:pStyle w:val="ListBullet2"/>
      <w:lvlText w:val="‒"/>
      <w:lvlJc w:val="left"/>
      <w:pPr>
        <w:ind w:left="643" w:hanging="360"/>
      </w:pPr>
      <w:rPr>
        <w:rFonts w:ascii="Montserrat" w:hAnsi="Montserrat" w:hint="default"/>
        <w:color w:val="F97012" w:themeColor="accent1"/>
        <w:sz w:val="18"/>
      </w:rPr>
    </w:lvl>
  </w:abstractNum>
  <w:abstractNum w:abstractNumId="8" w15:restartNumberingAfterBreak="0">
    <w:nsid w:val="FFFFFF88"/>
    <w:multiLevelType w:val="singleLevel"/>
    <w:tmpl w:val="3134FC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8A078AA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F97012" w:themeColor="accent1"/>
        <w:sz w:val="18"/>
      </w:rPr>
    </w:lvl>
  </w:abstractNum>
  <w:abstractNum w:abstractNumId="10" w15:restartNumberingAfterBreak="0">
    <w:nsid w:val="08526D5B"/>
    <w:multiLevelType w:val="hybridMultilevel"/>
    <w:tmpl w:val="20B62DA8"/>
    <w:lvl w:ilvl="0" w:tplc="7ED89D78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color w:val="F97012" w:themeColor="text2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0AEC2A8F"/>
    <w:multiLevelType w:val="multilevel"/>
    <w:tmpl w:val="FD14AE70"/>
    <w:lvl w:ilvl="0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firstLine="0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1080" w:hanging="360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F323654"/>
    <w:multiLevelType w:val="hybridMultilevel"/>
    <w:tmpl w:val="E3BC4BA2"/>
    <w:lvl w:ilvl="0" w:tplc="1884C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544A79"/>
    <w:multiLevelType w:val="multilevel"/>
    <w:tmpl w:val="E73804C8"/>
    <w:lvl w:ilvl="0">
      <w:start w:val="1"/>
      <w:numFmt w:val="decimal"/>
      <w:pStyle w:val="Heading1L1Numbered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L2Numbered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L3Numbered"/>
      <w:lvlText w:val="%1.%2.%3"/>
      <w:lvlJc w:val="left"/>
      <w:pPr>
        <w:ind w:left="624" w:hanging="62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D242792"/>
    <w:multiLevelType w:val="hybridMultilevel"/>
    <w:tmpl w:val="6D585D72"/>
    <w:lvl w:ilvl="0" w:tplc="1052617C">
      <w:start w:val="1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bCs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B90348"/>
    <w:multiLevelType w:val="multilevel"/>
    <w:tmpl w:val="BFA490E2"/>
    <w:lvl w:ilvl="0">
      <w:start w:val="1"/>
      <w:numFmt w:val="upperLetter"/>
      <w:pStyle w:val="List"/>
      <w:lvlText w:val="%1."/>
      <w:lvlJc w:val="left"/>
      <w:pPr>
        <w:tabs>
          <w:tab w:val="num" w:pos="284"/>
        </w:tabs>
        <w:ind w:left="284" w:hanging="284"/>
      </w:pPr>
      <w:rPr>
        <w:rFonts w:asciiTheme="minorHAnsi" w:hAnsiTheme="minorHAnsi" w:hint="default"/>
        <w:b/>
        <w:i w:val="0"/>
        <w:color w:val="F97012" w:themeColor="text2"/>
        <w:sz w:val="18"/>
      </w:rPr>
    </w:lvl>
    <w:lvl w:ilvl="1">
      <w:start w:val="1"/>
      <w:numFmt w:val="lowerLetter"/>
      <w:pStyle w:val="List2"/>
      <w:lvlText w:val="%2."/>
      <w:lvlJc w:val="left"/>
      <w:pPr>
        <w:tabs>
          <w:tab w:val="num" w:pos="567"/>
        </w:tabs>
        <w:ind w:left="567" w:hanging="283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2">
      <w:start w:val="1"/>
      <w:numFmt w:val="lowerRoman"/>
      <w:pStyle w:val="List3"/>
      <w:lvlText w:val="%3."/>
      <w:lvlJc w:val="right"/>
      <w:pPr>
        <w:tabs>
          <w:tab w:val="num" w:pos="567"/>
        </w:tabs>
        <w:ind w:left="851" w:hanging="131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1FE01C23"/>
    <w:multiLevelType w:val="multilevel"/>
    <w:tmpl w:val="6ED0A3B0"/>
    <w:lvl w:ilvl="0">
      <w:start w:val="1"/>
      <w:numFmt w:val="decimal"/>
      <w:pStyle w:val="ListNumber"/>
      <w:lvlText w:val="%1."/>
      <w:lvlJc w:val="left"/>
      <w:pPr>
        <w:tabs>
          <w:tab w:val="num" w:pos="284"/>
        </w:tabs>
        <w:ind w:left="284" w:hanging="284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1">
      <w:start w:val="1"/>
      <w:numFmt w:val="decimal"/>
      <w:pStyle w:val="ListNumber2"/>
      <w:lvlText w:val="%1.%2"/>
      <w:lvlJc w:val="left"/>
      <w:pPr>
        <w:tabs>
          <w:tab w:val="num" w:pos="567"/>
        </w:tabs>
        <w:ind w:left="737" w:hanging="453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2">
      <w:start w:val="1"/>
      <w:numFmt w:val="decimal"/>
      <w:pStyle w:val="ListNumber3"/>
      <w:lvlText w:val="%1.%2.%3"/>
      <w:lvlJc w:val="left"/>
      <w:pPr>
        <w:tabs>
          <w:tab w:val="num" w:pos="680"/>
        </w:tabs>
        <w:ind w:left="1247" w:hanging="567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3824775"/>
    <w:multiLevelType w:val="hybridMultilevel"/>
    <w:tmpl w:val="31F29FC4"/>
    <w:lvl w:ilvl="0" w:tplc="8A22A7F0">
      <w:start w:val="1"/>
      <w:numFmt w:val="lowerRoman"/>
      <w:lvlText w:val="(%1)"/>
      <w:lvlJc w:val="left"/>
      <w:pPr>
        <w:ind w:left="720" w:hanging="360"/>
      </w:pPr>
      <w:rPr>
        <w:rFonts w:ascii="Arial" w:hAnsi="Arial" w:hint="default"/>
        <w:color w:val="F97012" w:themeColor="text2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440E1A"/>
    <w:multiLevelType w:val="multilevel"/>
    <w:tmpl w:val="4158185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B8A0CC6"/>
    <w:multiLevelType w:val="hybridMultilevel"/>
    <w:tmpl w:val="697C37CA"/>
    <w:lvl w:ilvl="0" w:tplc="5BB49A00">
      <w:start w:val="1"/>
      <w:numFmt w:val="bullet"/>
      <w:pStyle w:val="TableBullets"/>
      <w:lvlText w:val=""/>
      <w:lvlJc w:val="left"/>
      <w:pPr>
        <w:ind w:left="360" w:hanging="360"/>
      </w:pPr>
      <w:rPr>
        <w:rFonts w:ascii="Symbol" w:hAnsi="Symbol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B2014B"/>
    <w:multiLevelType w:val="hybridMultilevel"/>
    <w:tmpl w:val="7A7C71EA"/>
    <w:lvl w:ilvl="0" w:tplc="8A22A7F0">
      <w:start w:val="1"/>
      <w:numFmt w:val="lowerRoman"/>
      <w:lvlText w:val="(%1)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color w:val="F97012" w:themeColor="text2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ED89D78">
      <w:start w:val="1"/>
      <w:numFmt w:val="decimal"/>
      <w:lvlText w:val="%4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 w:val="0"/>
        <w:i w:val="0"/>
        <w:color w:val="F97012" w:themeColor="text2"/>
        <w:sz w:val="20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F4B694D"/>
    <w:multiLevelType w:val="hybridMultilevel"/>
    <w:tmpl w:val="B89EFB2C"/>
    <w:lvl w:ilvl="0" w:tplc="AB44F110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b/>
        <w:i w:val="0"/>
        <w:color w:val="F97012" w:themeColor="accent1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6E5299"/>
    <w:multiLevelType w:val="hybridMultilevel"/>
    <w:tmpl w:val="943C2F94"/>
    <w:lvl w:ilvl="0" w:tplc="0C267CDE">
      <w:start w:val="1"/>
      <w:numFmt w:val="lowerRoman"/>
      <w:lvlText w:val="%1."/>
      <w:lvlJc w:val="left"/>
      <w:pPr>
        <w:ind w:left="720" w:hanging="360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F439BA"/>
    <w:multiLevelType w:val="hybridMultilevel"/>
    <w:tmpl w:val="EE106E94"/>
    <w:lvl w:ilvl="0" w:tplc="9CD2D35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  <w:sz w:val="16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97718AB"/>
    <w:multiLevelType w:val="multilevel"/>
    <w:tmpl w:val="FD30B02C"/>
    <w:lvl w:ilvl="0">
      <w:start w:val="1"/>
      <w:numFmt w:val="upperLetter"/>
      <w:lvlText w:val="%1."/>
      <w:lvlJc w:val="left"/>
      <w:pPr>
        <w:tabs>
          <w:tab w:val="num" w:pos="284"/>
        </w:tabs>
        <w:ind w:left="0" w:firstLine="0"/>
      </w:pPr>
      <w:rPr>
        <w:rFonts w:asciiTheme="minorHAnsi" w:hAnsiTheme="minorHAnsi" w:hint="default"/>
        <w:b/>
        <w:i w:val="0"/>
        <w:color w:val="F97012" w:themeColor="text2"/>
        <w:sz w:val="18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Theme="minorHAnsi" w:hAnsiTheme="minorHAnsi" w:hint="default"/>
        <w:b/>
        <w:i w:val="0"/>
        <w:color w:val="F97012" w:themeColor="text2"/>
        <w:sz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504789766">
    <w:abstractNumId w:val="9"/>
  </w:num>
  <w:num w:numId="2" w16cid:durableId="1006595565">
    <w:abstractNumId w:val="7"/>
  </w:num>
  <w:num w:numId="3" w16cid:durableId="1868828796">
    <w:abstractNumId w:val="6"/>
  </w:num>
  <w:num w:numId="4" w16cid:durableId="1066804504">
    <w:abstractNumId w:val="5"/>
  </w:num>
  <w:num w:numId="5" w16cid:durableId="1234006315">
    <w:abstractNumId w:val="4"/>
  </w:num>
  <w:num w:numId="6" w16cid:durableId="411120137">
    <w:abstractNumId w:val="11"/>
  </w:num>
  <w:num w:numId="7" w16cid:durableId="2095780398">
    <w:abstractNumId w:val="16"/>
  </w:num>
  <w:num w:numId="8" w16cid:durableId="577909752">
    <w:abstractNumId w:val="2"/>
  </w:num>
  <w:num w:numId="9" w16cid:durableId="2008288954">
    <w:abstractNumId w:val="1"/>
  </w:num>
  <w:num w:numId="10" w16cid:durableId="158084027">
    <w:abstractNumId w:val="0"/>
  </w:num>
  <w:num w:numId="11" w16cid:durableId="13461657">
    <w:abstractNumId w:val="16"/>
  </w:num>
  <w:num w:numId="12" w16cid:durableId="1600791761">
    <w:abstractNumId w:val="8"/>
  </w:num>
  <w:num w:numId="13" w16cid:durableId="523133579">
    <w:abstractNumId w:val="3"/>
  </w:num>
  <w:num w:numId="14" w16cid:durableId="4946448">
    <w:abstractNumId w:val="15"/>
  </w:num>
  <w:num w:numId="15" w16cid:durableId="416443054">
    <w:abstractNumId w:val="21"/>
  </w:num>
  <w:num w:numId="16" w16cid:durableId="1276249664">
    <w:abstractNumId w:val="22"/>
  </w:num>
  <w:num w:numId="17" w16cid:durableId="986592960">
    <w:abstractNumId w:val="24"/>
  </w:num>
  <w:num w:numId="18" w16cid:durableId="280458414">
    <w:abstractNumId w:val="13"/>
  </w:num>
  <w:num w:numId="19" w16cid:durableId="1000350787">
    <w:abstractNumId w:val="18"/>
  </w:num>
  <w:num w:numId="20" w16cid:durableId="186863547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9672675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21419586">
    <w:abstractNumId w:val="23"/>
  </w:num>
  <w:num w:numId="23" w16cid:durableId="1963534659">
    <w:abstractNumId w:val="19"/>
  </w:num>
  <w:num w:numId="24" w16cid:durableId="1924681577">
    <w:abstractNumId w:val="20"/>
  </w:num>
  <w:num w:numId="25" w16cid:durableId="1148085210">
    <w:abstractNumId w:val="14"/>
  </w:num>
  <w:num w:numId="26" w16cid:durableId="43871053">
    <w:abstractNumId w:val="17"/>
  </w:num>
  <w:num w:numId="27" w16cid:durableId="379868198">
    <w:abstractNumId w:val="10"/>
  </w:num>
  <w:num w:numId="28" w16cid:durableId="28115364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950173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E38"/>
    <w:rsid w:val="00002CB4"/>
    <w:rsid w:val="00035357"/>
    <w:rsid w:val="00045347"/>
    <w:rsid w:val="000634FD"/>
    <w:rsid w:val="000704F5"/>
    <w:rsid w:val="00072B81"/>
    <w:rsid w:val="00075253"/>
    <w:rsid w:val="000831DB"/>
    <w:rsid w:val="000A06F6"/>
    <w:rsid w:val="000B29F4"/>
    <w:rsid w:val="000D0D5B"/>
    <w:rsid w:val="000D3BCE"/>
    <w:rsid w:val="000D6E46"/>
    <w:rsid w:val="000E1B74"/>
    <w:rsid w:val="000E32CC"/>
    <w:rsid w:val="000E4F5A"/>
    <w:rsid w:val="00132400"/>
    <w:rsid w:val="001613FE"/>
    <w:rsid w:val="00164455"/>
    <w:rsid w:val="0018012E"/>
    <w:rsid w:val="001809A8"/>
    <w:rsid w:val="00190B8F"/>
    <w:rsid w:val="0019243D"/>
    <w:rsid w:val="00197DB9"/>
    <w:rsid w:val="001D534C"/>
    <w:rsid w:val="001E0C84"/>
    <w:rsid w:val="001E7B94"/>
    <w:rsid w:val="001F0101"/>
    <w:rsid w:val="001F3ABB"/>
    <w:rsid w:val="001F5335"/>
    <w:rsid w:val="002221C8"/>
    <w:rsid w:val="00252CBB"/>
    <w:rsid w:val="00267351"/>
    <w:rsid w:val="002828DE"/>
    <w:rsid w:val="00286951"/>
    <w:rsid w:val="00286B71"/>
    <w:rsid w:val="002A2D75"/>
    <w:rsid w:val="002A35D2"/>
    <w:rsid w:val="002A55CB"/>
    <w:rsid w:val="002A6B20"/>
    <w:rsid w:val="002B10FD"/>
    <w:rsid w:val="002B2D09"/>
    <w:rsid w:val="002C35A8"/>
    <w:rsid w:val="00307E9D"/>
    <w:rsid w:val="003102D7"/>
    <w:rsid w:val="003173E5"/>
    <w:rsid w:val="00335242"/>
    <w:rsid w:val="00335696"/>
    <w:rsid w:val="003426A8"/>
    <w:rsid w:val="0035672B"/>
    <w:rsid w:val="003712BE"/>
    <w:rsid w:val="003A60C6"/>
    <w:rsid w:val="003C469B"/>
    <w:rsid w:val="003D4EE8"/>
    <w:rsid w:val="003E2F35"/>
    <w:rsid w:val="003F2226"/>
    <w:rsid w:val="003F7D00"/>
    <w:rsid w:val="00401FB2"/>
    <w:rsid w:val="004023C0"/>
    <w:rsid w:val="00427CE8"/>
    <w:rsid w:val="00433D7D"/>
    <w:rsid w:val="004350C0"/>
    <w:rsid w:val="00436731"/>
    <w:rsid w:val="00444BED"/>
    <w:rsid w:val="00444E8E"/>
    <w:rsid w:val="004657A5"/>
    <w:rsid w:val="00467006"/>
    <w:rsid w:val="0047281A"/>
    <w:rsid w:val="00472A62"/>
    <w:rsid w:val="0047525E"/>
    <w:rsid w:val="004A3E08"/>
    <w:rsid w:val="004A5529"/>
    <w:rsid w:val="004D4AE1"/>
    <w:rsid w:val="004E1265"/>
    <w:rsid w:val="00501EA1"/>
    <w:rsid w:val="00505D2B"/>
    <w:rsid w:val="00527EE3"/>
    <w:rsid w:val="005417B1"/>
    <w:rsid w:val="005503B2"/>
    <w:rsid w:val="00557ED7"/>
    <w:rsid w:val="00591344"/>
    <w:rsid w:val="005A2B34"/>
    <w:rsid w:val="005B40EC"/>
    <w:rsid w:val="005B41EC"/>
    <w:rsid w:val="005B784E"/>
    <w:rsid w:val="005C5B1A"/>
    <w:rsid w:val="005E37F2"/>
    <w:rsid w:val="005E61C1"/>
    <w:rsid w:val="005F27C1"/>
    <w:rsid w:val="005F356C"/>
    <w:rsid w:val="005F7967"/>
    <w:rsid w:val="006115E5"/>
    <w:rsid w:val="006126A5"/>
    <w:rsid w:val="00626CF2"/>
    <w:rsid w:val="00642703"/>
    <w:rsid w:val="006461AC"/>
    <w:rsid w:val="006565B0"/>
    <w:rsid w:val="00657953"/>
    <w:rsid w:val="006735BE"/>
    <w:rsid w:val="00674647"/>
    <w:rsid w:val="006A4335"/>
    <w:rsid w:val="006B525A"/>
    <w:rsid w:val="006B6B8E"/>
    <w:rsid w:val="006D1276"/>
    <w:rsid w:val="006D4D1F"/>
    <w:rsid w:val="006E0D42"/>
    <w:rsid w:val="006F0F51"/>
    <w:rsid w:val="006F14D1"/>
    <w:rsid w:val="00703CF3"/>
    <w:rsid w:val="0070484D"/>
    <w:rsid w:val="00717891"/>
    <w:rsid w:val="00722FF1"/>
    <w:rsid w:val="00735CF6"/>
    <w:rsid w:val="00735E67"/>
    <w:rsid w:val="00736050"/>
    <w:rsid w:val="0074070E"/>
    <w:rsid w:val="00743360"/>
    <w:rsid w:val="00747272"/>
    <w:rsid w:val="007525C0"/>
    <w:rsid w:val="00755B03"/>
    <w:rsid w:val="00770436"/>
    <w:rsid w:val="007737CD"/>
    <w:rsid w:val="00777A78"/>
    <w:rsid w:val="007822C2"/>
    <w:rsid w:val="00787FD8"/>
    <w:rsid w:val="007A0B6B"/>
    <w:rsid w:val="007A1938"/>
    <w:rsid w:val="007B5415"/>
    <w:rsid w:val="007D20AD"/>
    <w:rsid w:val="00802237"/>
    <w:rsid w:val="00804DA2"/>
    <w:rsid w:val="00804F3E"/>
    <w:rsid w:val="00806715"/>
    <w:rsid w:val="0082036D"/>
    <w:rsid w:val="00825348"/>
    <w:rsid w:val="00832F8A"/>
    <w:rsid w:val="008370DC"/>
    <w:rsid w:val="00840AFF"/>
    <w:rsid w:val="008425ED"/>
    <w:rsid w:val="00861B93"/>
    <w:rsid w:val="00865593"/>
    <w:rsid w:val="00884450"/>
    <w:rsid w:val="00890A5E"/>
    <w:rsid w:val="008930C4"/>
    <w:rsid w:val="008A1E08"/>
    <w:rsid w:val="008B66CE"/>
    <w:rsid w:val="008C339B"/>
    <w:rsid w:val="008C3862"/>
    <w:rsid w:val="008C62C8"/>
    <w:rsid w:val="008E1D79"/>
    <w:rsid w:val="008E4FF0"/>
    <w:rsid w:val="00905063"/>
    <w:rsid w:val="009124F0"/>
    <w:rsid w:val="00913467"/>
    <w:rsid w:val="00914AA0"/>
    <w:rsid w:val="00917E96"/>
    <w:rsid w:val="0094140C"/>
    <w:rsid w:val="009470FD"/>
    <w:rsid w:val="00966629"/>
    <w:rsid w:val="00986F52"/>
    <w:rsid w:val="009873CA"/>
    <w:rsid w:val="00991524"/>
    <w:rsid w:val="00995C04"/>
    <w:rsid w:val="009A7656"/>
    <w:rsid w:val="009C4494"/>
    <w:rsid w:val="009C4644"/>
    <w:rsid w:val="009C50F4"/>
    <w:rsid w:val="009C7A6D"/>
    <w:rsid w:val="009D23CC"/>
    <w:rsid w:val="009E2A2F"/>
    <w:rsid w:val="009E2DE8"/>
    <w:rsid w:val="00A012ED"/>
    <w:rsid w:val="00A079FF"/>
    <w:rsid w:val="00A15DA3"/>
    <w:rsid w:val="00A215F1"/>
    <w:rsid w:val="00A368A6"/>
    <w:rsid w:val="00A375E8"/>
    <w:rsid w:val="00A42245"/>
    <w:rsid w:val="00A43AAA"/>
    <w:rsid w:val="00A569BF"/>
    <w:rsid w:val="00A96994"/>
    <w:rsid w:val="00AA5AB2"/>
    <w:rsid w:val="00AB1246"/>
    <w:rsid w:val="00AC2383"/>
    <w:rsid w:val="00AC7F2E"/>
    <w:rsid w:val="00AD1454"/>
    <w:rsid w:val="00AD1937"/>
    <w:rsid w:val="00AD4996"/>
    <w:rsid w:val="00AE4EC3"/>
    <w:rsid w:val="00AF3AF9"/>
    <w:rsid w:val="00B06145"/>
    <w:rsid w:val="00B32225"/>
    <w:rsid w:val="00B43D14"/>
    <w:rsid w:val="00B47543"/>
    <w:rsid w:val="00B94EAB"/>
    <w:rsid w:val="00BA5BE9"/>
    <w:rsid w:val="00BB1475"/>
    <w:rsid w:val="00BB16D4"/>
    <w:rsid w:val="00BB2764"/>
    <w:rsid w:val="00BB60B4"/>
    <w:rsid w:val="00BB663F"/>
    <w:rsid w:val="00BC5AA5"/>
    <w:rsid w:val="00BC5F1C"/>
    <w:rsid w:val="00BD4E38"/>
    <w:rsid w:val="00BE47EF"/>
    <w:rsid w:val="00BE4817"/>
    <w:rsid w:val="00C037C0"/>
    <w:rsid w:val="00C04E77"/>
    <w:rsid w:val="00C10B86"/>
    <w:rsid w:val="00C1295B"/>
    <w:rsid w:val="00C13C30"/>
    <w:rsid w:val="00C13CE2"/>
    <w:rsid w:val="00C2540A"/>
    <w:rsid w:val="00C32A8C"/>
    <w:rsid w:val="00C33648"/>
    <w:rsid w:val="00C4560E"/>
    <w:rsid w:val="00C64A19"/>
    <w:rsid w:val="00C74D07"/>
    <w:rsid w:val="00C80696"/>
    <w:rsid w:val="00C94B73"/>
    <w:rsid w:val="00C95AC8"/>
    <w:rsid w:val="00CA4A4A"/>
    <w:rsid w:val="00CB10E8"/>
    <w:rsid w:val="00CC08E1"/>
    <w:rsid w:val="00CD3EF0"/>
    <w:rsid w:val="00CD5A3D"/>
    <w:rsid w:val="00CD7E78"/>
    <w:rsid w:val="00CE6E85"/>
    <w:rsid w:val="00CF1B31"/>
    <w:rsid w:val="00CF1E41"/>
    <w:rsid w:val="00CF255D"/>
    <w:rsid w:val="00D05260"/>
    <w:rsid w:val="00D15A50"/>
    <w:rsid w:val="00D16C81"/>
    <w:rsid w:val="00D175D8"/>
    <w:rsid w:val="00D363DD"/>
    <w:rsid w:val="00D4169E"/>
    <w:rsid w:val="00D41C58"/>
    <w:rsid w:val="00D51F94"/>
    <w:rsid w:val="00D62C26"/>
    <w:rsid w:val="00D74117"/>
    <w:rsid w:val="00D749C6"/>
    <w:rsid w:val="00D8221B"/>
    <w:rsid w:val="00D9478C"/>
    <w:rsid w:val="00D952BE"/>
    <w:rsid w:val="00DA01AC"/>
    <w:rsid w:val="00DB317C"/>
    <w:rsid w:val="00DB6EA3"/>
    <w:rsid w:val="00DB757C"/>
    <w:rsid w:val="00DC0D87"/>
    <w:rsid w:val="00DE1BC0"/>
    <w:rsid w:val="00DE2378"/>
    <w:rsid w:val="00DE40FB"/>
    <w:rsid w:val="00DF014A"/>
    <w:rsid w:val="00DF3061"/>
    <w:rsid w:val="00E10AF3"/>
    <w:rsid w:val="00E16450"/>
    <w:rsid w:val="00E22E06"/>
    <w:rsid w:val="00E36509"/>
    <w:rsid w:val="00E43604"/>
    <w:rsid w:val="00E438EF"/>
    <w:rsid w:val="00E51F6D"/>
    <w:rsid w:val="00E7012E"/>
    <w:rsid w:val="00EA57C6"/>
    <w:rsid w:val="00ED3D97"/>
    <w:rsid w:val="00ED4E45"/>
    <w:rsid w:val="00EF2199"/>
    <w:rsid w:val="00EF36A5"/>
    <w:rsid w:val="00F149C5"/>
    <w:rsid w:val="00F231F2"/>
    <w:rsid w:val="00F401D8"/>
    <w:rsid w:val="00F403AA"/>
    <w:rsid w:val="00F447C3"/>
    <w:rsid w:val="00F5419B"/>
    <w:rsid w:val="00F6300D"/>
    <w:rsid w:val="00F64479"/>
    <w:rsid w:val="00F81A03"/>
    <w:rsid w:val="00F85C41"/>
    <w:rsid w:val="00F9054E"/>
    <w:rsid w:val="00F93201"/>
    <w:rsid w:val="00FA07A1"/>
    <w:rsid w:val="00FA0C2C"/>
    <w:rsid w:val="00FA77B3"/>
    <w:rsid w:val="00FC03B2"/>
    <w:rsid w:val="00FC61E8"/>
    <w:rsid w:val="00FC6295"/>
    <w:rsid w:val="00FD4F3A"/>
    <w:rsid w:val="00FD7B93"/>
    <w:rsid w:val="00FE0AD2"/>
    <w:rsid w:val="00FF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9E3CE"/>
  <w15:chartTrackingRefBased/>
  <w15:docId w15:val="{F26546BF-1720-4EFB-9040-9C6691F41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000000" w:themeColor="text1"/>
        <w:lang w:val="en-AU" w:eastAsia="en-US" w:bidi="ar-SA"/>
      </w:rPr>
    </w:rPrDefault>
    <w:pPrDefault>
      <w:pPr>
        <w:spacing w:before="120" w:after="1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2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450"/>
    <w:pPr>
      <w:spacing w:before="0" w:after="0"/>
    </w:pPr>
  </w:style>
  <w:style w:type="paragraph" w:styleId="Heading1">
    <w:name w:val="heading 1"/>
    <w:next w:val="Normal"/>
    <w:link w:val="Heading1Char"/>
    <w:uiPriority w:val="9"/>
    <w:qFormat/>
    <w:rsid w:val="00C33648"/>
    <w:pPr>
      <w:spacing w:before="40" w:after="240"/>
      <w:outlineLvl w:val="0"/>
    </w:pPr>
    <w:rPr>
      <w:rFonts w:asciiTheme="majorHAnsi" w:hAnsiTheme="majorHAnsi"/>
      <w:color w:val="F97012" w:themeColor="text2"/>
      <w:sz w:val="48"/>
      <w:szCs w:val="56"/>
    </w:rPr>
  </w:style>
  <w:style w:type="paragraph" w:styleId="Heading2">
    <w:name w:val="heading 2"/>
    <w:next w:val="Normal"/>
    <w:link w:val="Heading2Char"/>
    <w:uiPriority w:val="9"/>
    <w:unhideWhenUsed/>
    <w:qFormat/>
    <w:rsid w:val="00CF255D"/>
    <w:pPr>
      <w:spacing w:before="40"/>
      <w:outlineLvl w:val="1"/>
    </w:pPr>
    <w:rPr>
      <w:rFonts w:asciiTheme="majorHAnsi" w:hAnsiTheme="majorHAnsi"/>
      <w:sz w:val="40"/>
      <w:szCs w:val="40"/>
    </w:rPr>
  </w:style>
  <w:style w:type="paragraph" w:styleId="Heading3">
    <w:name w:val="heading 3"/>
    <w:next w:val="Normal"/>
    <w:link w:val="Heading3Char"/>
    <w:uiPriority w:val="9"/>
    <w:unhideWhenUsed/>
    <w:qFormat/>
    <w:rsid w:val="007737CD"/>
    <w:pPr>
      <w:spacing w:before="40"/>
      <w:outlineLvl w:val="2"/>
    </w:pPr>
    <w:rPr>
      <w:rFonts w:asciiTheme="majorHAnsi" w:hAnsiTheme="majorHAnsi"/>
      <w:color w:val="F97012" w:themeColor="text2"/>
      <w:sz w:val="28"/>
      <w:szCs w:val="28"/>
    </w:rPr>
  </w:style>
  <w:style w:type="paragraph" w:styleId="Heading4">
    <w:name w:val="heading 4"/>
    <w:next w:val="Normal"/>
    <w:link w:val="Heading4Char"/>
    <w:uiPriority w:val="9"/>
    <w:unhideWhenUsed/>
    <w:qFormat/>
    <w:rsid w:val="00E438EF"/>
    <w:pPr>
      <w:spacing w:before="40" w:after="120"/>
      <w:outlineLvl w:val="3"/>
    </w:pPr>
    <w:rPr>
      <w:rFonts w:asciiTheme="majorHAnsi" w:hAnsiTheme="majorHAnsi"/>
      <w:szCs w:val="24"/>
    </w:rPr>
  </w:style>
  <w:style w:type="paragraph" w:styleId="Heading5">
    <w:name w:val="heading 5"/>
    <w:next w:val="Normal"/>
    <w:link w:val="Heading5Char"/>
    <w:uiPriority w:val="9"/>
    <w:unhideWhenUsed/>
    <w:qFormat/>
    <w:rsid w:val="007737CD"/>
    <w:pPr>
      <w:spacing w:before="0" w:after="60"/>
      <w:outlineLvl w:val="4"/>
    </w:pPr>
    <w:rPr>
      <w:rFonts w:asciiTheme="majorHAnsi" w:hAnsiTheme="majorHAnsi"/>
      <w:color w:val="F97012" w:themeColor="text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737CD"/>
    <w:pPr>
      <w:keepNext/>
      <w:keepLines/>
      <w:spacing w:after="60"/>
      <w:outlineLvl w:val="5"/>
    </w:pPr>
    <w:rPr>
      <w:rFonts w:asciiTheme="majorHAnsi" w:eastAsiaTheme="majorEastAsia" w:hAnsiTheme="majorHAnsi" w:cstheme="majorBidi"/>
      <w:color w:val="63462C" w:themeColor="accent5"/>
    </w:rPr>
  </w:style>
  <w:style w:type="paragraph" w:styleId="Heading7">
    <w:name w:val="heading 7"/>
    <w:basedOn w:val="Heading7CVs"/>
    <w:next w:val="Normal"/>
    <w:link w:val="Heading7Char"/>
    <w:uiPriority w:val="9"/>
    <w:unhideWhenUsed/>
    <w:qFormat/>
    <w:rsid w:val="00890A5E"/>
    <w:pPr>
      <w:outlineLvl w:val="6"/>
    </w:pPr>
    <w:rPr>
      <w:bCs w:val="0"/>
    </w:rPr>
  </w:style>
  <w:style w:type="paragraph" w:styleId="Heading8">
    <w:name w:val="heading 8"/>
    <w:basedOn w:val="Dividertitle"/>
    <w:next w:val="Normal"/>
    <w:link w:val="Heading8Char"/>
    <w:uiPriority w:val="9"/>
    <w:unhideWhenUsed/>
    <w:rsid w:val="00E16450"/>
    <w:pPr>
      <w:outlineLvl w:val="7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WingateTablestyle">
    <w:name w:val="Wingate Table style"/>
    <w:basedOn w:val="TableNormal"/>
    <w:uiPriority w:val="99"/>
    <w:rsid w:val="003F7D00"/>
    <w:rPr>
      <w:color w:val="F2F2F2" w:themeColor="background2"/>
      <w:sz w:val="18"/>
    </w:rPr>
    <w:tblPr>
      <w:tblBorders>
        <w:top w:val="single" w:sz="4" w:space="0" w:color="F97012" w:themeColor="text2"/>
        <w:bottom w:val="single" w:sz="4" w:space="0" w:color="F97012" w:themeColor="text2"/>
        <w:insideH w:val="single" w:sz="4" w:space="0" w:color="F97012" w:themeColor="text2"/>
      </w:tblBorders>
      <w:tblCellMar>
        <w:top w:w="28" w:type="dxa"/>
        <w:left w:w="85" w:type="dxa"/>
        <w:bottom w:w="28" w:type="dxa"/>
        <w:right w:w="85" w:type="dxa"/>
      </w:tblCellMar>
    </w:tblPr>
    <w:tblStylePr w:type="firstRow">
      <w:rPr>
        <w:rFonts w:asciiTheme="minorHAnsi" w:hAnsiTheme="minorHAnsi"/>
        <w:b/>
        <w:color w:val="F97012" w:themeColor="text2"/>
        <w:sz w:val="18"/>
      </w:rPr>
      <w:tblPr/>
      <w:tcPr>
        <w:tcBorders>
          <w:top w:val="nil"/>
        </w:tcBorders>
      </w:tcPr>
    </w:tblStylePr>
    <w:tblStylePr w:type="lastRow">
      <w:rPr>
        <w:rFonts w:asciiTheme="minorHAnsi" w:hAnsiTheme="minorHAnsi"/>
        <w:b/>
        <w:sz w:val="18"/>
      </w:rPr>
    </w:tblStylePr>
    <w:tblStylePr w:type="firstCol">
      <w:rPr>
        <w:rFonts w:asciiTheme="minorHAnsi" w:hAnsiTheme="minorHAnsi"/>
        <w:b/>
        <w:color w:val="F97012" w:themeColor="text2"/>
        <w:sz w:val="18"/>
      </w:rPr>
    </w:tblStylePr>
  </w:style>
  <w:style w:type="table" w:customStyle="1" w:styleId="OmeraTableStyleCVtable">
    <w:name w:val="Omera_Table Style CV table"/>
    <w:basedOn w:val="TableNormal"/>
    <w:uiPriority w:val="99"/>
    <w:rsid w:val="00890A5E"/>
    <w:tblPr>
      <w:tblCellMar>
        <w:left w:w="0" w:type="dxa"/>
      </w:tblCellMar>
    </w:tblPr>
    <w:tcPr>
      <w:vAlign w:val="center"/>
    </w:tcPr>
  </w:style>
  <w:style w:type="table" w:customStyle="1" w:styleId="Style2">
    <w:name w:val="Style2"/>
    <w:basedOn w:val="TableNormal"/>
    <w:uiPriority w:val="99"/>
    <w:rsid w:val="00825348"/>
    <w:tblPr>
      <w:tblStyleRowBandSize w:val="1"/>
      <w:tblBorders>
        <w:top w:val="single" w:sz="4" w:space="0" w:color="F2F2F2" w:themeColor="background2"/>
        <w:bottom w:val="single" w:sz="4" w:space="0" w:color="F2F2F2" w:themeColor="background2"/>
        <w:insideH w:val="single" w:sz="4" w:space="0" w:color="F2F2F2" w:themeColor="background2"/>
      </w:tblBorders>
    </w:tblPr>
    <w:tblStylePr w:type="firstRow">
      <w:pPr>
        <w:wordWrap/>
        <w:spacing w:beforeLines="0" w:before="0" w:beforeAutospacing="0" w:afterLines="0" w:after="0" w:afterAutospacing="0"/>
        <w:contextualSpacing/>
        <w:jc w:val="left"/>
      </w:pPr>
      <w:rPr>
        <w:rFonts w:asciiTheme="majorHAnsi" w:hAnsiTheme="majorHAnsi"/>
        <w:b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97012" w:themeFill="text2"/>
        <w:vAlign w:val="bottom"/>
      </w:tcPr>
    </w:tblStylePr>
    <w:tblStylePr w:type="lastRow">
      <w:rPr>
        <w:rFonts w:asciiTheme="minorHAnsi" w:hAnsiTheme="minorHAnsi"/>
        <w:b/>
        <w:color w:val="F97012" w:themeColor="text2"/>
        <w:sz w:val="20"/>
      </w:rPr>
      <w:tblPr/>
      <w:tcPr>
        <w:tcBorders>
          <w:bottom w:val="single" w:sz="4" w:space="0" w:color="F97012" w:themeColor="text2"/>
        </w:tcBorders>
      </w:tcPr>
    </w:tblStylePr>
    <w:tblStylePr w:type="firstCol">
      <w:rPr>
        <w:b/>
        <w:color w:val="FFFFFF" w:themeColor="background1"/>
      </w:rPr>
      <w:tblPr/>
      <w:tcPr>
        <w:tcBorders>
          <w:left w:val="nil"/>
        </w:tcBorders>
        <w:shd w:val="clear" w:color="auto" w:fill="F97012" w:themeFill="text2"/>
      </w:tcPr>
    </w:tblStylePr>
    <w:tblStylePr w:type="lastCol">
      <w:tblPr/>
      <w:tcPr>
        <w:shd w:val="clear" w:color="auto" w:fill="F2F2F2" w:themeFill="background1" w:themeFillShade="F2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0B29F4"/>
    <w:pPr>
      <w:pBdr>
        <w:top w:val="single" w:sz="4" w:space="8" w:color="000000" w:themeColor="accent3"/>
      </w:pBdr>
      <w:tabs>
        <w:tab w:val="left" w:pos="426"/>
        <w:tab w:val="right" w:pos="15136"/>
      </w:tabs>
      <w:spacing w:before="240" w:after="100" w:line="252" w:lineRule="auto"/>
    </w:pPr>
    <w:rPr>
      <w:rFonts w:asciiTheme="majorHAnsi" w:eastAsiaTheme="minorEastAsia" w:hAnsiTheme="majorHAnsi"/>
      <w:bCs/>
      <w:noProof/>
      <w:color w:val="F97012" w:themeColor="accent1"/>
      <w:sz w:val="28"/>
      <w:szCs w:val="24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8E4FF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4FF0"/>
  </w:style>
  <w:style w:type="paragraph" w:styleId="Footer">
    <w:name w:val="footer"/>
    <w:basedOn w:val="Normal"/>
    <w:link w:val="FooterChar"/>
    <w:uiPriority w:val="99"/>
    <w:unhideWhenUsed/>
    <w:rsid w:val="00F5419B"/>
    <w:pPr>
      <w:pBdr>
        <w:top w:val="single" w:sz="4" w:space="6" w:color="auto"/>
      </w:pBdr>
      <w:tabs>
        <w:tab w:val="center" w:pos="4513"/>
        <w:tab w:val="right" w:pos="9026"/>
      </w:tabs>
    </w:pPr>
    <w:rPr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F5419B"/>
    <w:rPr>
      <w:sz w:val="18"/>
    </w:rPr>
  </w:style>
  <w:style w:type="paragraph" w:customStyle="1" w:styleId="HeaderLineOrange">
    <w:name w:val="Header Line_Orange"/>
    <w:basedOn w:val="Header"/>
    <w:rsid w:val="009470FD"/>
    <w:pPr>
      <w:pBdr>
        <w:bottom w:val="single" w:sz="4" w:space="30" w:color="F97012" w:themeColor="accent1"/>
      </w:pBdr>
    </w:pPr>
    <w:rPr>
      <w:noProof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33648"/>
    <w:rPr>
      <w:rFonts w:asciiTheme="majorHAnsi" w:hAnsiTheme="majorHAnsi"/>
      <w:color w:val="F97012" w:themeColor="text2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CF255D"/>
    <w:rPr>
      <w:rFonts w:asciiTheme="majorHAnsi" w:hAnsiTheme="majorHAnsi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737CD"/>
    <w:rPr>
      <w:rFonts w:asciiTheme="majorHAnsi" w:hAnsiTheme="majorHAnsi"/>
      <w:color w:val="F97012" w:themeColor="text2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438EF"/>
    <w:rPr>
      <w:rFonts w:asciiTheme="majorHAnsi" w:hAnsiTheme="majorHAnsi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737CD"/>
    <w:rPr>
      <w:rFonts w:asciiTheme="majorHAnsi" w:hAnsiTheme="majorHAnsi"/>
      <w:color w:val="F97012" w:themeColor="text2"/>
    </w:rPr>
  </w:style>
  <w:style w:type="paragraph" w:customStyle="1" w:styleId="Callout">
    <w:name w:val="Callout"/>
    <w:basedOn w:val="Normal"/>
    <w:qFormat/>
    <w:rsid w:val="00FA0C2C"/>
    <w:pPr>
      <w:pBdr>
        <w:top w:val="single" w:sz="4" w:space="12" w:color="auto"/>
        <w:bottom w:val="single" w:sz="4" w:space="12" w:color="auto"/>
      </w:pBdr>
    </w:pPr>
    <w:rPr>
      <w:color w:val="F97012" w:themeColor="text2"/>
      <w:sz w:val="28"/>
      <w:szCs w:val="28"/>
    </w:rPr>
  </w:style>
  <w:style w:type="paragraph" w:styleId="ListBullet">
    <w:name w:val="List Bullet"/>
    <w:basedOn w:val="Normal"/>
    <w:link w:val="ListBulletChar"/>
    <w:uiPriority w:val="99"/>
    <w:unhideWhenUsed/>
    <w:qFormat/>
    <w:rsid w:val="007737CD"/>
    <w:pPr>
      <w:numPr>
        <w:numId w:val="1"/>
      </w:numPr>
      <w:spacing w:before="120"/>
      <w:ind w:left="284" w:hanging="284"/>
    </w:pPr>
  </w:style>
  <w:style w:type="paragraph" w:styleId="Index6">
    <w:name w:val="index 6"/>
    <w:basedOn w:val="Normal"/>
    <w:next w:val="Normal"/>
    <w:autoRedefine/>
    <w:uiPriority w:val="99"/>
    <w:unhideWhenUsed/>
    <w:rsid w:val="00CF1E41"/>
    <w:pPr>
      <w:ind w:left="1200" w:hanging="200"/>
    </w:pPr>
  </w:style>
  <w:style w:type="paragraph" w:styleId="ListBullet2">
    <w:name w:val="List Bullet 2"/>
    <w:basedOn w:val="Normal"/>
    <w:uiPriority w:val="99"/>
    <w:unhideWhenUsed/>
    <w:qFormat/>
    <w:rsid w:val="007737CD"/>
    <w:pPr>
      <w:numPr>
        <w:numId w:val="2"/>
      </w:numPr>
      <w:spacing w:before="120"/>
      <w:ind w:left="568" w:hanging="284"/>
    </w:pPr>
  </w:style>
  <w:style w:type="paragraph" w:styleId="ListBullet3">
    <w:name w:val="List Bullet 3"/>
    <w:basedOn w:val="Normal"/>
    <w:uiPriority w:val="99"/>
    <w:unhideWhenUsed/>
    <w:qFormat/>
    <w:rsid w:val="007737CD"/>
    <w:pPr>
      <w:numPr>
        <w:numId w:val="3"/>
      </w:numPr>
      <w:spacing w:before="120"/>
      <w:ind w:left="851" w:hanging="284"/>
    </w:pPr>
  </w:style>
  <w:style w:type="paragraph" w:customStyle="1" w:styleId="oBulletABC">
    <w:name w:val="o_Bullet_ABC"/>
    <w:basedOn w:val="Normal"/>
    <w:uiPriority w:val="99"/>
    <w:rsid w:val="00CF1E41"/>
    <w:pPr>
      <w:tabs>
        <w:tab w:val="left" w:pos="340"/>
        <w:tab w:val="left" w:pos="540"/>
      </w:tabs>
      <w:suppressAutoHyphens/>
      <w:autoSpaceDE w:val="0"/>
      <w:autoSpaceDN w:val="0"/>
      <w:adjustRightInd w:val="0"/>
      <w:spacing w:after="113" w:line="250" w:lineRule="atLeast"/>
      <w:ind w:left="283" w:hanging="283"/>
      <w:textAlignment w:val="center"/>
    </w:pPr>
    <w:rPr>
      <w:rFonts w:ascii="Aktiv Grotesk" w:hAnsi="Aktiv Grotesk" w:cs="Aktiv Grotesk"/>
      <w:color w:val="000000"/>
      <w:sz w:val="18"/>
      <w:szCs w:val="18"/>
      <w:lang w:val="en-US"/>
    </w:rPr>
  </w:style>
  <w:style w:type="paragraph" w:styleId="List">
    <w:name w:val="List"/>
    <w:basedOn w:val="Normal"/>
    <w:uiPriority w:val="99"/>
    <w:unhideWhenUsed/>
    <w:rsid w:val="000A06F6"/>
    <w:pPr>
      <w:numPr>
        <w:numId w:val="14"/>
      </w:numPr>
    </w:pPr>
  </w:style>
  <w:style w:type="paragraph" w:styleId="List2">
    <w:name w:val="List 2"/>
    <w:basedOn w:val="List"/>
    <w:uiPriority w:val="99"/>
    <w:unhideWhenUsed/>
    <w:rsid w:val="000A06F6"/>
    <w:pPr>
      <w:numPr>
        <w:ilvl w:val="1"/>
      </w:numPr>
      <w:ind w:left="568" w:hanging="284"/>
    </w:pPr>
  </w:style>
  <w:style w:type="paragraph" w:styleId="List3">
    <w:name w:val="List 3"/>
    <w:basedOn w:val="List"/>
    <w:uiPriority w:val="99"/>
    <w:unhideWhenUsed/>
    <w:rsid w:val="00C80696"/>
    <w:pPr>
      <w:numPr>
        <w:ilvl w:val="2"/>
      </w:numPr>
    </w:pPr>
  </w:style>
  <w:style w:type="paragraph" w:styleId="ListNumber">
    <w:name w:val="List Number"/>
    <w:basedOn w:val="Normal"/>
    <w:uiPriority w:val="99"/>
    <w:unhideWhenUsed/>
    <w:rsid w:val="00CF1E41"/>
    <w:pPr>
      <w:numPr>
        <w:numId w:val="11"/>
      </w:numPr>
      <w:contextualSpacing/>
    </w:pPr>
  </w:style>
  <w:style w:type="paragraph" w:styleId="ListNumber2">
    <w:name w:val="List Number 2"/>
    <w:basedOn w:val="Normal"/>
    <w:uiPriority w:val="99"/>
    <w:unhideWhenUsed/>
    <w:rsid w:val="008E1D79"/>
    <w:pPr>
      <w:numPr>
        <w:ilvl w:val="1"/>
        <w:numId w:val="11"/>
      </w:numPr>
      <w:contextualSpacing/>
    </w:pPr>
  </w:style>
  <w:style w:type="paragraph" w:styleId="ListNumber3">
    <w:name w:val="List Number 3"/>
    <w:basedOn w:val="Normal"/>
    <w:uiPriority w:val="99"/>
    <w:unhideWhenUsed/>
    <w:rsid w:val="008E1D79"/>
    <w:pPr>
      <w:numPr>
        <w:ilvl w:val="2"/>
        <w:numId w:val="11"/>
      </w:numPr>
      <w:tabs>
        <w:tab w:val="clear" w:pos="680"/>
        <w:tab w:val="num" w:pos="360"/>
      </w:tabs>
      <w:ind w:left="0" w:firstLine="0"/>
      <w:contextualSpacing/>
    </w:pPr>
  </w:style>
  <w:style w:type="table" w:styleId="TableGrid">
    <w:name w:val="Table Grid"/>
    <w:basedOn w:val="TableNormal"/>
    <w:uiPriority w:val="39"/>
    <w:rsid w:val="00C80696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">
    <w:name w:val="Style3"/>
    <w:basedOn w:val="TableNormal"/>
    <w:uiPriority w:val="99"/>
    <w:rsid w:val="00C80696"/>
    <w:pPr>
      <w:spacing w:before="0" w:after="40"/>
    </w:pPr>
    <w:tblPr>
      <w:tblBorders>
        <w:insideH w:val="single" w:sz="4" w:space="0" w:color="000000" w:themeColor="text1"/>
      </w:tblBorders>
      <w:tblCellMar>
        <w:top w:w="57" w:type="dxa"/>
        <w:left w:w="85" w:type="dxa"/>
        <w:bottom w:w="57" w:type="dxa"/>
        <w:right w:w="85" w:type="dxa"/>
      </w:tblCellMar>
    </w:tblPr>
    <w:tblStylePr w:type="firstRow">
      <w:rPr>
        <w:rFonts w:asciiTheme="minorHAnsi" w:hAnsiTheme="minorHAnsi"/>
        <w:b/>
        <w:sz w:val="20"/>
      </w:rPr>
      <w:tblPr/>
      <w:tcPr>
        <w:tcBorders>
          <w:bottom w:val="nil"/>
        </w:tcBorders>
      </w:tcPr>
    </w:tblStylePr>
  </w:style>
  <w:style w:type="table" w:customStyle="1" w:styleId="OmeraTableStyle2">
    <w:name w:val="Omera_Table Style 2"/>
    <w:basedOn w:val="TableNormal"/>
    <w:uiPriority w:val="99"/>
    <w:rsid w:val="00A96994"/>
    <w:pPr>
      <w:spacing w:before="0" w:after="40"/>
    </w:pPr>
    <w:tblPr>
      <w:tblStyleRowBandSize w:val="1"/>
      <w:tblBorders>
        <w:bottom w:val="single" w:sz="4" w:space="0" w:color="000000" w:themeColor="text1"/>
        <w:insideH w:val="single" w:sz="4" w:space="0" w:color="000000" w:themeColor="accent3"/>
      </w:tblBorders>
      <w:tblCellMar>
        <w:top w:w="57" w:type="dxa"/>
        <w:left w:w="0" w:type="dxa"/>
        <w:bottom w:w="57" w:type="dxa"/>
      </w:tblCellMar>
    </w:tblPr>
    <w:tblStylePr w:type="firstRow">
      <w:rPr>
        <w:rFonts w:asciiTheme="minorHAnsi" w:hAnsiTheme="minorHAnsi"/>
        <w:b/>
        <w:sz w:val="20"/>
      </w:rPr>
      <w:tblPr/>
      <w:tcPr>
        <w:tcBorders>
          <w:top w:val="single" w:sz="4" w:space="0" w:color="F97012" w:themeColor="accent1"/>
          <w:left w:val="nil"/>
          <w:bottom w:val="single" w:sz="6" w:space="0" w:color="F97012" w:themeColor="accent1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rFonts w:asciiTheme="minorHAnsi" w:hAnsiTheme="minorHAnsi"/>
        <w:b/>
        <w:sz w:val="20"/>
      </w:rPr>
    </w:tblStylePr>
    <w:tblStylePr w:type="firstCol">
      <w:pPr>
        <w:wordWrap/>
        <w:ind w:leftChars="0" w:left="0" w:rightChars="0" w:right="0"/>
      </w:p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OmeraTablestyle1">
    <w:name w:val="Omera_Table style 1"/>
    <w:basedOn w:val="TableNormal"/>
    <w:uiPriority w:val="99"/>
    <w:rsid w:val="00F447C3"/>
    <w:pPr>
      <w:spacing w:before="0" w:after="40"/>
    </w:pPr>
    <w:tblPr>
      <w:tblStyleRowBandSize w:val="1"/>
      <w:tblBorders>
        <w:bottom w:val="single" w:sz="4" w:space="0" w:color="000000" w:themeColor="text1"/>
        <w:insideH w:val="single" w:sz="4" w:space="0" w:color="000000" w:themeColor="accent3"/>
      </w:tblBorders>
      <w:tblCellMar>
        <w:top w:w="57" w:type="dxa"/>
        <w:left w:w="0" w:type="dxa"/>
        <w:bottom w:w="57" w:type="dxa"/>
        <w:right w:w="85" w:type="dxa"/>
      </w:tblCellMar>
    </w:tblPr>
    <w:tblStylePr w:type="firstRow">
      <w:rPr>
        <w:rFonts w:asciiTheme="minorHAnsi" w:hAnsiTheme="minorHAnsi"/>
        <w:b/>
        <w:color w:val="FFFFFF" w:themeColor="background1"/>
        <w:sz w:val="20"/>
      </w:rPr>
      <w:tblPr/>
      <w:trPr>
        <w:tblHeader/>
      </w:trPr>
      <w:tcPr>
        <w:tcBorders>
          <w:top w:val="nil"/>
          <w:left w:val="nil"/>
          <w:bottom w:val="single" w:sz="6" w:space="0" w:color="F97012" w:themeColor="accent1"/>
          <w:right w:val="nil"/>
          <w:insideH w:val="nil"/>
          <w:insideV w:val="nil"/>
          <w:tl2br w:val="nil"/>
          <w:tr2bl w:val="nil"/>
        </w:tcBorders>
        <w:shd w:val="clear" w:color="auto" w:fill="F97012" w:themeFill="accent1"/>
      </w:tcPr>
    </w:tblStylePr>
    <w:tblStylePr w:type="lastRow">
      <w:rPr>
        <w:rFonts w:asciiTheme="minorHAnsi" w:hAnsiTheme="minorHAnsi"/>
        <w:b/>
        <w:sz w:val="20"/>
      </w:rPr>
      <w:tblPr/>
      <w:tcPr>
        <w:tcBorders>
          <w:bottom w:val="single" w:sz="4" w:space="0" w:color="000000" w:themeColor="text1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0B29F4"/>
    <w:pPr>
      <w:keepNext/>
      <w:keepLines/>
      <w:spacing w:before="240" w:after="0" w:line="259" w:lineRule="auto"/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0B29F4"/>
    <w:pPr>
      <w:tabs>
        <w:tab w:val="left" w:pos="426"/>
        <w:tab w:val="right" w:pos="15126"/>
      </w:tabs>
      <w:spacing w:before="180"/>
    </w:pPr>
    <w:rPr>
      <w:rFonts w:asciiTheme="majorHAnsi" w:hAnsiTheme="majorHAnsi"/>
    </w:rPr>
  </w:style>
  <w:style w:type="paragraph" w:styleId="TOC3">
    <w:name w:val="toc 3"/>
    <w:basedOn w:val="Normal"/>
    <w:next w:val="Normal"/>
    <w:autoRedefine/>
    <w:uiPriority w:val="39"/>
    <w:unhideWhenUsed/>
    <w:rsid w:val="00E51F6D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E51F6D"/>
    <w:rPr>
      <w:color w:val="F97012" w:themeColor="hyperlink"/>
      <w:u w:val="single"/>
    </w:rPr>
  </w:style>
  <w:style w:type="paragraph" w:customStyle="1" w:styleId="XCoverDocumenttitle-Black">
    <w:name w:val="XCover_Document title - Black"/>
    <w:link w:val="XCoverDocumenttitle-BlackChar"/>
    <w:rsid w:val="00CA4A4A"/>
    <w:pPr>
      <w:spacing w:after="240"/>
      <w:ind w:right="6203"/>
    </w:pPr>
    <w:rPr>
      <w:rFonts w:asciiTheme="majorHAnsi" w:hAnsiTheme="majorHAnsi"/>
      <w:noProof/>
      <w:sz w:val="68"/>
      <w:szCs w:val="68"/>
    </w:rPr>
  </w:style>
  <w:style w:type="paragraph" w:customStyle="1" w:styleId="Cover-Spacer">
    <w:name w:val="Cover-Spacer"/>
    <w:rsid w:val="005F7967"/>
    <w:pPr>
      <w:spacing w:after="6200"/>
      <w:ind w:right="6061"/>
    </w:pPr>
    <w:rPr>
      <w:rFonts w:asciiTheme="majorHAnsi" w:hAnsiTheme="majorHAnsi"/>
      <w:noProof/>
      <w:color w:val="FFFFFF" w:themeColor="background1"/>
      <w:sz w:val="24"/>
      <w:szCs w:val="24"/>
    </w:rPr>
  </w:style>
  <w:style w:type="paragraph" w:customStyle="1" w:styleId="Coversubttext">
    <w:name w:val="Cover_subt text"/>
    <w:rsid w:val="003F2226"/>
    <w:pPr>
      <w:spacing w:before="0" w:after="0"/>
    </w:pPr>
    <w:rPr>
      <w:sz w:val="18"/>
      <w:szCs w:val="18"/>
    </w:rPr>
  </w:style>
  <w:style w:type="paragraph" w:customStyle="1" w:styleId="CoverTagline">
    <w:name w:val="Cover_Tagline"/>
    <w:uiPriority w:val="99"/>
    <w:qFormat/>
    <w:rsid w:val="004A5529"/>
    <w:pPr>
      <w:pBdr>
        <w:top w:val="single" w:sz="8" w:space="24" w:color="auto"/>
      </w:pBdr>
      <w:jc w:val="right"/>
    </w:pPr>
    <w:rPr>
      <w:rFonts w:asciiTheme="majorHAnsi" w:hAnsiTheme="majorHAnsi"/>
      <w:sz w:val="50"/>
      <w:szCs w:val="50"/>
    </w:rPr>
  </w:style>
  <w:style w:type="paragraph" w:customStyle="1" w:styleId="CoverTagline-Orange">
    <w:name w:val="Cover_Tagline - Orange"/>
    <w:basedOn w:val="CoverTagline"/>
    <w:rsid w:val="003173E5"/>
    <w:pPr>
      <w:pBdr>
        <w:top w:val="single" w:sz="8" w:space="24" w:color="FFFFFF" w:themeColor="background1"/>
      </w:pBdr>
    </w:pPr>
    <w:rPr>
      <w:color w:val="F97012" w:themeColor="text2"/>
    </w:rPr>
  </w:style>
  <w:style w:type="paragraph" w:customStyle="1" w:styleId="CoverDisclaimer-Black">
    <w:name w:val="Cover_Disclaimer - Black"/>
    <w:uiPriority w:val="99"/>
    <w:qFormat/>
    <w:rsid w:val="00CA4A4A"/>
    <w:pPr>
      <w:spacing w:before="0" w:after="0"/>
    </w:pPr>
    <w:rPr>
      <w:sz w:val="12"/>
      <w:szCs w:val="12"/>
    </w:rPr>
  </w:style>
  <w:style w:type="paragraph" w:customStyle="1" w:styleId="CoverDisclaimer-White">
    <w:name w:val="Cover_Disclaimer - White"/>
    <w:basedOn w:val="CoverDisclaimer-Black"/>
    <w:rsid w:val="003173E5"/>
    <w:rPr>
      <w:color w:val="FFFFFF" w:themeColor="background1"/>
    </w:rPr>
  </w:style>
  <w:style w:type="paragraph" w:customStyle="1" w:styleId="XCoverDocumenttitle-Orange">
    <w:name w:val="XCover_Document title - Orange"/>
    <w:basedOn w:val="XCoverDocumenttitle-Black"/>
    <w:link w:val="XCoverDocumenttitle-OrangeChar"/>
    <w:rsid w:val="00CA4A4A"/>
    <w:rPr>
      <w:color w:val="F97012" w:themeColor="text2"/>
    </w:rPr>
  </w:style>
  <w:style w:type="paragraph" w:customStyle="1" w:styleId="Heading1L1Numbered">
    <w:name w:val="Heading 1_L1 Numbered"/>
    <w:basedOn w:val="Heading1"/>
    <w:rsid w:val="00ED3D97"/>
    <w:pPr>
      <w:numPr>
        <w:numId w:val="18"/>
      </w:numPr>
    </w:pPr>
  </w:style>
  <w:style w:type="paragraph" w:customStyle="1" w:styleId="Heading2L2Numbered">
    <w:name w:val="Heading 2_L2 Numbered"/>
    <w:basedOn w:val="Heading2"/>
    <w:rsid w:val="00ED3D97"/>
    <w:pPr>
      <w:numPr>
        <w:ilvl w:val="1"/>
        <w:numId w:val="18"/>
      </w:numPr>
    </w:pPr>
  </w:style>
  <w:style w:type="paragraph" w:customStyle="1" w:styleId="Heading3L3Numbered">
    <w:name w:val="Heading 3_L3 Numbered"/>
    <w:basedOn w:val="Heading3"/>
    <w:rsid w:val="00ED3D97"/>
    <w:pPr>
      <w:numPr>
        <w:ilvl w:val="2"/>
        <w:numId w:val="18"/>
      </w:numPr>
    </w:pPr>
  </w:style>
  <w:style w:type="paragraph" w:customStyle="1" w:styleId="Dividertitle">
    <w:name w:val="Divider_title"/>
    <w:qFormat/>
    <w:rsid w:val="00AB1246"/>
    <w:pPr>
      <w:spacing w:after="400"/>
      <w:ind w:left="4706"/>
    </w:pPr>
    <w:rPr>
      <w:rFonts w:asciiTheme="majorHAnsi" w:hAnsiTheme="majorHAnsi"/>
      <w:sz w:val="68"/>
      <w:szCs w:val="68"/>
    </w:rPr>
  </w:style>
  <w:style w:type="paragraph" w:customStyle="1" w:styleId="Dividersubheading">
    <w:name w:val="Divider_subheading"/>
    <w:qFormat/>
    <w:rsid w:val="00AB1246"/>
    <w:pPr>
      <w:ind w:left="4706"/>
    </w:pPr>
    <w:rPr>
      <w:b/>
      <w:bCs/>
      <w:color w:val="F97012" w:themeColor="accent1"/>
      <w:spacing w:val="10"/>
      <w:sz w:val="36"/>
      <w:szCs w:val="36"/>
    </w:rPr>
  </w:style>
  <w:style w:type="paragraph" w:customStyle="1" w:styleId="DividerTagline">
    <w:name w:val="Divider_Tagline"/>
    <w:rsid w:val="00AB1246"/>
    <w:pPr>
      <w:spacing w:before="0" w:after="0"/>
      <w:jc w:val="right"/>
    </w:pPr>
    <w:rPr>
      <w:rFonts w:asciiTheme="majorHAnsi" w:hAnsiTheme="majorHAnsi"/>
      <w:sz w:val="24"/>
      <w:szCs w:val="24"/>
      <w:lang w:val="en-US"/>
    </w:rPr>
  </w:style>
  <w:style w:type="paragraph" w:customStyle="1" w:styleId="FooterUppercasebold">
    <w:name w:val="Footer_Uppercase bold"/>
    <w:rsid w:val="000A06F6"/>
    <w:pPr>
      <w:spacing w:before="0" w:after="60"/>
    </w:pPr>
    <w:rPr>
      <w:bCs/>
      <w:caps/>
      <w:color w:val="000000" w:themeColor="accent3"/>
      <w:sz w:val="14"/>
      <w:szCs w:val="14"/>
    </w:rPr>
  </w:style>
  <w:style w:type="paragraph" w:customStyle="1" w:styleId="Footerbodytext">
    <w:name w:val="Footer_body text"/>
    <w:basedOn w:val="Normal"/>
    <w:rsid w:val="009470FD"/>
    <w:rPr>
      <w:b/>
      <w:bCs/>
      <w:color w:val="000000" w:themeColor="accent3"/>
      <w:sz w:val="14"/>
      <w:szCs w:val="14"/>
    </w:rPr>
  </w:style>
  <w:style w:type="paragraph" w:customStyle="1" w:styleId="LetterheadSubjectline">
    <w:name w:val="Letterhead_Subject line"/>
    <w:basedOn w:val="Normal"/>
    <w:rsid w:val="000A06F6"/>
    <w:pPr>
      <w:spacing w:before="480" w:after="600"/>
    </w:pPr>
    <w:rPr>
      <w:b/>
    </w:rPr>
  </w:style>
  <w:style w:type="character" w:styleId="Strong">
    <w:name w:val="Strong"/>
    <w:basedOn w:val="DefaultParagraphFont"/>
    <w:uiPriority w:val="22"/>
    <w:rsid w:val="000A06F6"/>
    <w:rPr>
      <w:b/>
      <w:bCs/>
    </w:rPr>
  </w:style>
  <w:style w:type="paragraph" w:customStyle="1" w:styleId="CoverPage2">
    <w:name w:val="Cover Page 2"/>
    <w:basedOn w:val="Normal"/>
    <w:link w:val="CoverPage2Char"/>
    <w:rsid w:val="006461AC"/>
    <w:rPr>
      <w:color w:val="F97012" w:themeColor="text2"/>
      <w:sz w:val="32"/>
      <w:szCs w:val="18"/>
    </w:rPr>
  </w:style>
  <w:style w:type="paragraph" w:customStyle="1" w:styleId="CoverDocumenttitle-Orange">
    <w:name w:val="Cover_Document title - Orange"/>
    <w:basedOn w:val="XCoverDocumenttitle-Orange"/>
    <w:link w:val="CoverDocumenttitle-OrangeChar"/>
    <w:qFormat/>
    <w:rsid w:val="005E37F2"/>
    <w:pPr>
      <w:ind w:right="-2"/>
    </w:pPr>
  </w:style>
  <w:style w:type="paragraph" w:customStyle="1" w:styleId="CoverDocumenttitle-Black">
    <w:name w:val="Cover_Document title - Black"/>
    <w:basedOn w:val="XCoverDocumenttitle-Black"/>
    <w:link w:val="CoverDocumenttitle-BlackChar"/>
    <w:qFormat/>
    <w:rsid w:val="005E37F2"/>
    <w:pPr>
      <w:ind w:right="423"/>
    </w:pPr>
  </w:style>
  <w:style w:type="character" w:customStyle="1" w:styleId="XCoverDocumenttitle-BlackChar">
    <w:name w:val="XCover_Document title - Black Char"/>
    <w:basedOn w:val="DefaultParagraphFont"/>
    <w:link w:val="XCoverDocumenttitle-Black"/>
    <w:rsid w:val="005E37F2"/>
    <w:rPr>
      <w:rFonts w:asciiTheme="majorHAnsi" w:hAnsiTheme="majorHAnsi"/>
      <w:noProof/>
      <w:sz w:val="68"/>
      <w:szCs w:val="68"/>
    </w:rPr>
  </w:style>
  <w:style w:type="character" w:customStyle="1" w:styleId="XCoverDocumenttitle-OrangeChar">
    <w:name w:val="XCover_Document title - Orange Char"/>
    <w:basedOn w:val="XCoverDocumenttitle-BlackChar"/>
    <w:link w:val="XCoverDocumenttitle-Orange"/>
    <w:rsid w:val="005E37F2"/>
    <w:rPr>
      <w:rFonts w:asciiTheme="majorHAnsi" w:hAnsiTheme="majorHAnsi"/>
      <w:noProof/>
      <w:color w:val="F97012" w:themeColor="text2"/>
      <w:sz w:val="68"/>
      <w:szCs w:val="68"/>
    </w:rPr>
  </w:style>
  <w:style w:type="character" w:customStyle="1" w:styleId="CoverDocumenttitle-OrangeChar">
    <w:name w:val="Cover_Document title - Orange Char"/>
    <w:basedOn w:val="XCoverDocumenttitle-OrangeChar"/>
    <w:link w:val="CoverDocumenttitle-Orange"/>
    <w:rsid w:val="005E37F2"/>
    <w:rPr>
      <w:rFonts w:asciiTheme="majorHAnsi" w:hAnsiTheme="majorHAnsi"/>
      <w:noProof/>
      <w:color w:val="F97012" w:themeColor="text2"/>
      <w:sz w:val="68"/>
      <w:szCs w:val="68"/>
    </w:rPr>
  </w:style>
  <w:style w:type="paragraph" w:customStyle="1" w:styleId="HeaderLineBlack">
    <w:name w:val="Header Line_Black"/>
    <w:basedOn w:val="Header"/>
    <w:rsid w:val="00BB1475"/>
    <w:pPr>
      <w:pBdr>
        <w:bottom w:val="single" w:sz="4" w:space="30" w:color="auto"/>
      </w:pBdr>
    </w:pPr>
    <w:rPr>
      <w:noProof/>
      <w:sz w:val="22"/>
      <w:szCs w:val="22"/>
    </w:rPr>
  </w:style>
  <w:style w:type="character" w:customStyle="1" w:styleId="CoverDocumenttitle-BlackChar">
    <w:name w:val="Cover_Document title - Black Char"/>
    <w:basedOn w:val="XCoverDocumenttitle-BlackChar"/>
    <w:link w:val="CoverDocumenttitle-Black"/>
    <w:rsid w:val="005E37F2"/>
    <w:rPr>
      <w:rFonts w:asciiTheme="majorHAnsi" w:hAnsiTheme="majorHAnsi"/>
      <w:noProof/>
      <w:sz w:val="68"/>
      <w:szCs w:val="68"/>
    </w:rPr>
  </w:style>
  <w:style w:type="paragraph" w:styleId="NoSpacing">
    <w:name w:val="No Spacing"/>
    <w:aliases w:val="Normal Text"/>
    <w:uiPriority w:val="1"/>
    <w:rsid w:val="00BB1475"/>
    <w:pPr>
      <w:spacing w:before="0" w:after="0"/>
    </w:pPr>
  </w:style>
  <w:style w:type="character" w:customStyle="1" w:styleId="Heading6Char">
    <w:name w:val="Heading 6 Char"/>
    <w:basedOn w:val="DefaultParagraphFont"/>
    <w:link w:val="Heading6"/>
    <w:uiPriority w:val="9"/>
    <w:rsid w:val="007737CD"/>
    <w:rPr>
      <w:rFonts w:asciiTheme="majorHAnsi" w:eastAsiaTheme="majorEastAsia" w:hAnsiTheme="majorHAnsi" w:cstheme="majorBidi"/>
      <w:color w:val="63462C" w:themeColor="accent5"/>
    </w:rPr>
  </w:style>
  <w:style w:type="paragraph" w:styleId="Title">
    <w:name w:val="Title"/>
    <w:aliases w:val="Heading 1 - Black"/>
    <w:basedOn w:val="Normal"/>
    <w:next w:val="Normal"/>
    <w:link w:val="TitleChar"/>
    <w:uiPriority w:val="10"/>
    <w:rsid w:val="0035672B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aliases w:val="Heading 1 - Black Char"/>
    <w:basedOn w:val="DefaultParagraphFont"/>
    <w:link w:val="Title"/>
    <w:uiPriority w:val="10"/>
    <w:rsid w:val="0035672B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rsid w:val="0035672B"/>
    <w:pPr>
      <w:ind w:left="720"/>
      <w:contextualSpacing/>
    </w:pPr>
  </w:style>
  <w:style w:type="character" w:styleId="BookTitle">
    <w:name w:val="Book Title"/>
    <w:basedOn w:val="DefaultParagraphFont"/>
    <w:uiPriority w:val="33"/>
    <w:rsid w:val="0035672B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rsid w:val="0035672B"/>
    <w:rPr>
      <w:b/>
      <w:bCs/>
      <w:smallCaps/>
      <w:color w:val="F97012" w:themeColor="accent1"/>
      <w:spacing w:val="5"/>
    </w:rPr>
  </w:style>
  <w:style w:type="character" w:styleId="SubtleReference">
    <w:name w:val="Subtle Reference"/>
    <w:basedOn w:val="DefaultParagraphFont"/>
    <w:uiPriority w:val="31"/>
    <w:rsid w:val="0035672B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rsid w:val="0035672B"/>
    <w:pPr>
      <w:pBdr>
        <w:top w:val="single" w:sz="4" w:space="10" w:color="F97012" w:themeColor="accent1"/>
        <w:bottom w:val="single" w:sz="4" w:space="10" w:color="F97012" w:themeColor="accent1"/>
      </w:pBdr>
      <w:spacing w:before="360" w:after="360"/>
      <w:ind w:left="864" w:right="864"/>
      <w:jc w:val="center"/>
    </w:pPr>
    <w:rPr>
      <w:i/>
      <w:iCs/>
      <w:color w:val="F9701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72B"/>
    <w:rPr>
      <w:i/>
      <w:iCs/>
      <w:color w:val="F97012" w:themeColor="accent1"/>
    </w:rPr>
  </w:style>
  <w:style w:type="paragraph" w:styleId="Quote">
    <w:name w:val="Quote"/>
    <w:basedOn w:val="Normal"/>
    <w:next w:val="Normal"/>
    <w:link w:val="QuoteChar"/>
    <w:uiPriority w:val="29"/>
    <w:rsid w:val="0035672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72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rsid w:val="0035672B"/>
    <w:rPr>
      <w:i/>
      <w:iCs/>
      <w:color w:val="F97012" w:themeColor="accent1"/>
    </w:rPr>
  </w:style>
  <w:style w:type="character" w:styleId="Emphasis">
    <w:name w:val="Emphasis"/>
    <w:basedOn w:val="DefaultParagraphFont"/>
    <w:uiPriority w:val="20"/>
    <w:rsid w:val="0035672B"/>
    <w:rPr>
      <w:i/>
      <w:iCs/>
    </w:rPr>
  </w:style>
  <w:style w:type="character" w:styleId="SubtleEmphasis">
    <w:name w:val="Subtle Emphasis"/>
    <w:basedOn w:val="DefaultParagraphFont"/>
    <w:uiPriority w:val="19"/>
    <w:rsid w:val="0035672B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rsid w:val="0035672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5672B"/>
    <w:rPr>
      <w:rFonts w:eastAsiaTheme="minorEastAsia"/>
      <w:color w:val="5A5A5A" w:themeColor="text1" w:themeTint="A5"/>
      <w:spacing w:val="15"/>
      <w:sz w:val="22"/>
      <w:szCs w:val="22"/>
    </w:rPr>
  </w:style>
  <w:style w:type="paragraph" w:customStyle="1" w:styleId="Footer-Orange">
    <w:name w:val="Footer - Orange"/>
    <w:basedOn w:val="Footer"/>
    <w:link w:val="Footer-OrangeChar"/>
    <w:qFormat/>
    <w:rsid w:val="0035672B"/>
    <w:pPr>
      <w:tabs>
        <w:tab w:val="clear" w:pos="4513"/>
        <w:tab w:val="clear" w:pos="9026"/>
        <w:tab w:val="right" w:pos="14601"/>
        <w:tab w:val="right" w:pos="15136"/>
      </w:tabs>
    </w:pPr>
    <w:rPr>
      <w:bCs/>
      <w:color w:val="F97012" w:themeColor="text2"/>
      <w:sz w:val="16"/>
      <w:lang w:val="en-US"/>
    </w:rPr>
  </w:style>
  <w:style w:type="paragraph" w:customStyle="1" w:styleId="Footer-Black">
    <w:name w:val="Footer - Black"/>
    <w:basedOn w:val="Footer"/>
    <w:link w:val="Footer-BlackChar"/>
    <w:qFormat/>
    <w:rsid w:val="0035672B"/>
    <w:pPr>
      <w:tabs>
        <w:tab w:val="clear" w:pos="4513"/>
        <w:tab w:val="clear" w:pos="9026"/>
        <w:tab w:val="right" w:pos="14601"/>
        <w:tab w:val="right" w:pos="15136"/>
      </w:tabs>
    </w:pPr>
    <w:rPr>
      <w:b/>
      <w:bCs/>
      <w:color w:val="000000" w:themeColor="accent3"/>
      <w:sz w:val="16"/>
      <w:szCs w:val="18"/>
      <w:lang w:val="en-US"/>
    </w:rPr>
  </w:style>
  <w:style w:type="character" w:customStyle="1" w:styleId="Footer-OrangeChar">
    <w:name w:val="Footer - Orange Char"/>
    <w:basedOn w:val="FooterChar"/>
    <w:link w:val="Footer-Orange"/>
    <w:rsid w:val="0035672B"/>
    <w:rPr>
      <w:bCs/>
      <w:color w:val="F97012" w:themeColor="text2"/>
      <w:sz w:val="16"/>
      <w:lang w:val="en-US"/>
    </w:rPr>
  </w:style>
  <w:style w:type="character" w:customStyle="1" w:styleId="Footer-BlackChar">
    <w:name w:val="Footer - Black Char"/>
    <w:basedOn w:val="FooterChar"/>
    <w:link w:val="Footer-Black"/>
    <w:rsid w:val="0035672B"/>
    <w:rPr>
      <w:b/>
      <w:bCs/>
      <w:color w:val="000000" w:themeColor="accent3"/>
      <w:sz w:val="16"/>
      <w:szCs w:val="18"/>
      <w:lang w:val="en-US"/>
    </w:rPr>
  </w:style>
  <w:style w:type="paragraph" w:customStyle="1" w:styleId="CoversubheadingBlack">
    <w:name w:val="Cover_subheading Black"/>
    <w:basedOn w:val="CoverPage2"/>
    <w:link w:val="CoversubheadingBlackChar"/>
    <w:qFormat/>
    <w:rsid w:val="007737CD"/>
    <w:pPr>
      <w:spacing w:before="40" w:after="120"/>
    </w:pPr>
    <w:rPr>
      <w:rFonts w:asciiTheme="majorHAnsi" w:hAnsiTheme="majorHAnsi"/>
      <w:color w:val="000000" w:themeColor="text1"/>
      <w:sz w:val="52"/>
      <w:szCs w:val="32"/>
    </w:rPr>
  </w:style>
  <w:style w:type="paragraph" w:customStyle="1" w:styleId="CoversubheadingOrange">
    <w:name w:val="Cover_subheading Orange"/>
    <w:basedOn w:val="CoversubheadingBlack"/>
    <w:link w:val="CoversubheadingOrangeChar"/>
    <w:qFormat/>
    <w:rsid w:val="00C13C30"/>
    <w:rPr>
      <w:color w:val="F97012" w:themeColor="text2"/>
    </w:rPr>
  </w:style>
  <w:style w:type="character" w:customStyle="1" w:styleId="CoverPage2Char">
    <w:name w:val="Cover Page 2 Char"/>
    <w:basedOn w:val="DefaultParagraphFont"/>
    <w:link w:val="CoverPage2"/>
    <w:rsid w:val="00C13C30"/>
    <w:rPr>
      <w:color w:val="F97012" w:themeColor="text2"/>
      <w:sz w:val="32"/>
      <w:szCs w:val="18"/>
    </w:rPr>
  </w:style>
  <w:style w:type="character" w:customStyle="1" w:styleId="CoversubheadingBlackChar">
    <w:name w:val="Cover_subheading Black Char"/>
    <w:basedOn w:val="CoverPage2Char"/>
    <w:link w:val="CoversubheadingBlack"/>
    <w:rsid w:val="007737CD"/>
    <w:rPr>
      <w:rFonts w:asciiTheme="majorHAnsi" w:hAnsiTheme="majorHAnsi"/>
      <w:color w:val="F97012" w:themeColor="text2"/>
      <w:sz w:val="52"/>
      <w:szCs w:val="32"/>
    </w:rPr>
  </w:style>
  <w:style w:type="character" w:customStyle="1" w:styleId="CoversubheadingOrangeChar">
    <w:name w:val="Cover_subheading Orange Char"/>
    <w:basedOn w:val="CoversubheadingBlackChar"/>
    <w:link w:val="CoversubheadingOrange"/>
    <w:rsid w:val="00C13C30"/>
    <w:rPr>
      <w:rFonts w:asciiTheme="majorHAnsi" w:hAnsiTheme="majorHAnsi"/>
      <w:color w:val="F97012" w:themeColor="text2"/>
      <w:sz w:val="52"/>
      <w:szCs w:val="32"/>
    </w:rPr>
  </w:style>
  <w:style w:type="paragraph" w:customStyle="1" w:styleId="TableBullets">
    <w:name w:val="Table Bullets"/>
    <w:basedOn w:val="Normal"/>
    <w:uiPriority w:val="99"/>
    <w:rsid w:val="00C13CE2"/>
    <w:pPr>
      <w:numPr>
        <w:numId w:val="23"/>
      </w:numPr>
      <w:tabs>
        <w:tab w:val="num" w:pos="284"/>
      </w:tabs>
      <w:spacing w:before="40" w:after="40"/>
      <w:ind w:left="284" w:hanging="284"/>
    </w:pPr>
    <w:rPr>
      <w:color w:val="575757"/>
      <w:szCs w:val="22"/>
    </w:rPr>
  </w:style>
  <w:style w:type="paragraph" w:styleId="BodyText">
    <w:name w:val="Body Text"/>
    <w:basedOn w:val="Normal"/>
    <w:link w:val="BodyTextChar"/>
    <w:uiPriority w:val="2"/>
    <w:rsid w:val="00072B81"/>
    <w:rPr>
      <w:color w:val="F97012" w:themeColor="text2"/>
      <w:szCs w:val="22"/>
    </w:rPr>
  </w:style>
  <w:style w:type="character" w:customStyle="1" w:styleId="BodyTextChar">
    <w:name w:val="Body Text Char"/>
    <w:basedOn w:val="DefaultParagraphFont"/>
    <w:link w:val="BodyText"/>
    <w:uiPriority w:val="2"/>
    <w:rsid w:val="00072B81"/>
    <w:rPr>
      <w:color w:val="F97012" w:themeColor="text2"/>
      <w:szCs w:val="22"/>
    </w:rPr>
  </w:style>
  <w:style w:type="paragraph" w:customStyle="1" w:styleId="Heading7CVs">
    <w:name w:val="Heading 7 (CV's)"/>
    <w:basedOn w:val="Heading5"/>
    <w:link w:val="Heading7CVsChar"/>
    <w:qFormat/>
    <w:rsid w:val="00505D2B"/>
    <w:pPr>
      <w:spacing w:after="0"/>
      <w:contextualSpacing/>
    </w:pPr>
    <w:rPr>
      <w:rFonts w:asciiTheme="minorHAnsi" w:hAnsiTheme="minorHAnsi"/>
      <w:bCs/>
      <w:sz w:val="18"/>
      <w:lang w:val="en-US"/>
    </w:rPr>
  </w:style>
  <w:style w:type="character" w:customStyle="1" w:styleId="Heading7CVsChar">
    <w:name w:val="Heading 7 (CV's) Char"/>
    <w:basedOn w:val="Heading5Char"/>
    <w:link w:val="Heading7CVs"/>
    <w:rsid w:val="00505D2B"/>
    <w:rPr>
      <w:rFonts w:asciiTheme="majorHAnsi" w:hAnsiTheme="majorHAnsi"/>
      <w:bCs/>
      <w:color w:val="F97012" w:themeColor="text2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890A5E"/>
    <w:rPr>
      <w:color w:val="F97012" w:themeColor="text2"/>
      <w:sz w:val="18"/>
      <w:lang w:val="en-US"/>
    </w:rPr>
  </w:style>
  <w:style w:type="table" w:customStyle="1" w:styleId="OmeraTablestyle20">
    <w:name w:val="Omera_Table style 2"/>
    <w:basedOn w:val="TableNormal"/>
    <w:uiPriority w:val="99"/>
    <w:rsid w:val="006115E5"/>
    <w:pPr>
      <w:spacing w:before="0" w:after="40"/>
    </w:pPr>
    <w:tblPr>
      <w:tblStyleRowBandSize w:val="1"/>
      <w:tblBorders>
        <w:bottom w:val="single" w:sz="4" w:space="0" w:color="000000" w:themeColor="text1"/>
        <w:insideH w:val="single" w:sz="4" w:space="0" w:color="000000" w:themeColor="accent3"/>
      </w:tblBorders>
      <w:tblCellMar>
        <w:top w:w="57" w:type="dxa"/>
        <w:left w:w="85" w:type="dxa"/>
        <w:bottom w:w="57" w:type="dxa"/>
        <w:right w:w="85" w:type="dxa"/>
      </w:tblCellMar>
    </w:tblPr>
    <w:tblStylePr w:type="firstRow">
      <w:rPr>
        <w:rFonts w:asciiTheme="minorHAnsi" w:hAnsiTheme="minorHAnsi"/>
        <w:b/>
        <w:color w:val="FFFFFF" w:themeColor="background1"/>
        <w:sz w:val="20"/>
      </w:rPr>
      <w:tblPr/>
      <w:tcPr>
        <w:tcBorders>
          <w:top w:val="nil"/>
          <w:left w:val="nil"/>
          <w:bottom w:val="single" w:sz="6" w:space="0" w:color="F97012" w:themeColor="accent1"/>
          <w:right w:val="nil"/>
          <w:insideH w:val="nil"/>
          <w:insideV w:val="nil"/>
          <w:tl2br w:val="nil"/>
          <w:tr2bl w:val="nil"/>
        </w:tcBorders>
        <w:shd w:val="clear" w:color="auto" w:fill="F97012" w:themeFill="accent1"/>
      </w:tcPr>
    </w:tblStylePr>
    <w:tblStylePr w:type="lastRow">
      <w:rPr>
        <w:rFonts w:asciiTheme="minorHAnsi" w:hAnsiTheme="minorHAnsi"/>
        <w:b/>
        <w:sz w:val="20"/>
      </w:rPr>
      <w:tblPr/>
      <w:tcPr>
        <w:tcBorders>
          <w:bottom w:val="single" w:sz="4" w:space="0" w:color="000000" w:themeColor="text1"/>
        </w:tcBorders>
      </w:tcPr>
    </w:tblStylePr>
  </w:style>
  <w:style w:type="table" w:customStyle="1" w:styleId="OmeraTablestyleCVTable0">
    <w:name w:val="Omera_Table style CV Table"/>
    <w:basedOn w:val="TableNormal"/>
    <w:uiPriority w:val="99"/>
    <w:rsid w:val="003C469B"/>
    <w:tblPr>
      <w:tblCellMar>
        <w:left w:w="0" w:type="dxa"/>
      </w:tblCellMar>
    </w:tblPr>
    <w:tblStylePr w:type="lastCol">
      <w:rPr>
        <w:rFonts w:asciiTheme="minorHAnsi" w:hAnsiTheme="minorHAnsi"/>
        <w:b/>
      </w:rPr>
    </w:tblStylePr>
  </w:style>
  <w:style w:type="character" w:customStyle="1" w:styleId="Heading8Char">
    <w:name w:val="Heading 8 Char"/>
    <w:basedOn w:val="DefaultParagraphFont"/>
    <w:link w:val="Heading8"/>
    <w:uiPriority w:val="9"/>
    <w:rsid w:val="00E16450"/>
    <w:rPr>
      <w:rFonts w:asciiTheme="majorHAnsi" w:hAnsiTheme="majorHAnsi"/>
      <w:sz w:val="68"/>
      <w:szCs w:val="68"/>
    </w:rPr>
  </w:style>
  <w:style w:type="table" w:customStyle="1" w:styleId="Style1">
    <w:name w:val="Style1"/>
    <w:basedOn w:val="TableNormal"/>
    <w:uiPriority w:val="99"/>
    <w:rsid w:val="00E16450"/>
    <w:tblPr/>
  </w:style>
  <w:style w:type="paragraph" w:customStyle="1" w:styleId="obody8105">
    <w:name w:val="o_body 8/10.5"/>
    <w:basedOn w:val="Normal"/>
    <w:uiPriority w:val="99"/>
    <w:rsid w:val="00E16450"/>
    <w:pPr>
      <w:tabs>
        <w:tab w:val="left" w:pos="283"/>
        <w:tab w:val="left" w:pos="567"/>
        <w:tab w:val="left" w:pos="850"/>
      </w:tabs>
      <w:suppressAutoHyphens/>
      <w:autoSpaceDE w:val="0"/>
      <w:autoSpaceDN w:val="0"/>
      <w:adjustRightInd w:val="0"/>
      <w:spacing w:line="210" w:lineRule="atLeast"/>
      <w:textAlignment w:val="center"/>
    </w:pPr>
    <w:rPr>
      <w:rFonts w:ascii="Aktiv Grotesk" w:hAnsi="Aktiv Grotesk" w:cs="Aktiv Grotesk"/>
      <w:color w:val="000000"/>
      <w:sz w:val="16"/>
      <w:szCs w:val="16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16450"/>
    <w:rPr>
      <w:color w:val="605E5C"/>
      <w:shd w:val="clear" w:color="auto" w:fill="E1DFDD"/>
    </w:rPr>
  </w:style>
  <w:style w:type="paragraph" w:customStyle="1" w:styleId="FirstBullet">
    <w:name w:val="First Bullet"/>
    <w:basedOn w:val="ListBullet"/>
    <w:link w:val="FirstBulletChar"/>
    <w:rsid w:val="00E16450"/>
  </w:style>
  <w:style w:type="character" w:customStyle="1" w:styleId="ListBulletChar">
    <w:name w:val="List Bullet Char"/>
    <w:basedOn w:val="DefaultParagraphFont"/>
    <w:link w:val="ListBullet"/>
    <w:uiPriority w:val="99"/>
    <w:rsid w:val="00E16450"/>
  </w:style>
  <w:style w:type="character" w:customStyle="1" w:styleId="FirstBulletChar">
    <w:name w:val="First Bullet Char"/>
    <w:basedOn w:val="ListBulletChar"/>
    <w:link w:val="FirstBullet"/>
    <w:rsid w:val="00E16450"/>
  </w:style>
  <w:style w:type="paragraph" w:customStyle="1" w:styleId="DividerNumber-Orange">
    <w:name w:val="Divider Number - Orange"/>
    <w:basedOn w:val="Normal"/>
    <w:link w:val="DividerNumber-OrangeChar"/>
    <w:qFormat/>
    <w:rsid w:val="00E16450"/>
    <w:rPr>
      <w:rFonts w:asciiTheme="majorHAnsi" w:hAnsiTheme="majorHAnsi"/>
      <w:color w:val="F97012" w:themeColor="text2"/>
      <w:sz w:val="180"/>
      <w:szCs w:val="180"/>
      <w:lang w:val="en-US"/>
    </w:rPr>
  </w:style>
  <w:style w:type="character" w:customStyle="1" w:styleId="DividerNumber-OrangeChar">
    <w:name w:val="Divider Number - Orange Char"/>
    <w:basedOn w:val="DefaultParagraphFont"/>
    <w:link w:val="DividerNumber-Orange"/>
    <w:rsid w:val="00E16450"/>
    <w:rPr>
      <w:rFonts w:asciiTheme="majorHAnsi" w:hAnsiTheme="majorHAnsi"/>
      <w:color w:val="F97012" w:themeColor="text2"/>
      <w:sz w:val="180"/>
      <w:szCs w:val="180"/>
      <w:lang w:val="en-US"/>
    </w:rPr>
  </w:style>
  <w:style w:type="paragraph" w:customStyle="1" w:styleId="CoverSubheadingBlack0">
    <w:name w:val="Cover_Sub heading Black"/>
    <w:basedOn w:val="CoverPage2"/>
    <w:link w:val="CoverSubheadingBlackChar0"/>
    <w:qFormat/>
    <w:rsid w:val="00E16450"/>
    <w:pPr>
      <w:spacing w:before="40" w:after="120"/>
    </w:pPr>
    <w:rPr>
      <w:rFonts w:asciiTheme="majorHAnsi" w:hAnsiTheme="majorHAnsi"/>
      <w:sz w:val="52"/>
      <w:szCs w:val="32"/>
    </w:rPr>
  </w:style>
  <w:style w:type="character" w:customStyle="1" w:styleId="CoverSubheadingBlackChar0">
    <w:name w:val="Cover_Sub heading Black Char"/>
    <w:basedOn w:val="CoverPage2Char"/>
    <w:link w:val="CoverSubheadingBlack0"/>
    <w:rsid w:val="00E16450"/>
    <w:rPr>
      <w:rFonts w:asciiTheme="majorHAnsi" w:hAnsiTheme="majorHAnsi"/>
      <w:color w:val="F97012" w:themeColor="text2"/>
      <w:sz w:val="52"/>
      <w:szCs w:val="32"/>
    </w:rPr>
  </w:style>
  <w:style w:type="table" w:customStyle="1" w:styleId="OPtest">
    <w:name w:val="OP test"/>
    <w:basedOn w:val="TableNormal"/>
    <w:uiPriority w:val="99"/>
    <w:rsid w:val="00E16450"/>
    <w:pPr>
      <w:spacing w:before="0" w:after="0"/>
    </w:pPr>
    <w:tblPr/>
  </w:style>
  <w:style w:type="paragraph" w:customStyle="1" w:styleId="TableHeader">
    <w:name w:val="Table Header"/>
    <w:basedOn w:val="Normal"/>
    <w:uiPriority w:val="99"/>
    <w:rsid w:val="00E16450"/>
    <w:rPr>
      <w:rFonts w:asciiTheme="majorHAnsi" w:hAnsiTheme="majorHAnsi"/>
      <w:caps/>
      <w:color w:val="F97012" w:themeColor="accent1"/>
      <w:sz w:val="18"/>
      <w:szCs w:val="18"/>
    </w:rPr>
  </w:style>
  <w:style w:type="paragraph" w:customStyle="1" w:styleId="NormalBioPageText">
    <w:name w:val="Normal Bio Page Text"/>
    <w:basedOn w:val="Normal"/>
    <w:link w:val="NormalBioPageTextChar"/>
    <w:qFormat/>
    <w:rsid w:val="00E16450"/>
    <w:rPr>
      <w:color w:val="auto"/>
      <w:sz w:val="16"/>
      <w:szCs w:val="18"/>
    </w:rPr>
  </w:style>
  <w:style w:type="character" w:customStyle="1" w:styleId="NormalBioPageTextChar">
    <w:name w:val="Normal Bio Page Text Char"/>
    <w:basedOn w:val="DefaultParagraphFont"/>
    <w:link w:val="NormalBioPageText"/>
    <w:rsid w:val="00E16450"/>
    <w:rPr>
      <w:color w:val="auto"/>
      <w:sz w:val="16"/>
      <w:szCs w:val="18"/>
    </w:rPr>
  </w:style>
  <w:style w:type="paragraph" w:styleId="NormalWeb">
    <w:name w:val="Normal (Web)"/>
    <w:basedOn w:val="Normal"/>
    <w:uiPriority w:val="99"/>
    <w:semiHidden/>
    <w:unhideWhenUsed/>
    <w:rsid w:val="00E16450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en-AU"/>
    </w:rPr>
  </w:style>
  <w:style w:type="paragraph" w:customStyle="1" w:styleId="BodyText8pt">
    <w:name w:val="Body Text 8pt"/>
    <w:basedOn w:val="BodyText"/>
    <w:uiPriority w:val="99"/>
    <w:rsid w:val="00E16450"/>
    <w:rPr>
      <w:sz w:val="16"/>
      <w:szCs w:val="16"/>
    </w:rPr>
  </w:style>
  <w:style w:type="table" w:styleId="TableGridLight">
    <w:name w:val="Grid Table Light"/>
    <w:basedOn w:val="TableNormal"/>
    <w:uiPriority w:val="40"/>
    <w:rsid w:val="00E16450"/>
    <w:pPr>
      <w:spacing w:before="0" w:after="0"/>
    </w:pPr>
    <w:rPr>
      <w:color w:val="F97012" w:themeColor="text2"/>
      <w:sz w:val="18"/>
      <w:szCs w:val="18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BioPageText">
    <w:name w:val="Bio Page Text"/>
    <w:basedOn w:val="Normal"/>
    <w:link w:val="BioPageTextChar"/>
    <w:rsid w:val="00E16450"/>
    <w:rPr>
      <w:sz w:val="18"/>
      <w:szCs w:val="18"/>
    </w:rPr>
  </w:style>
  <w:style w:type="character" w:customStyle="1" w:styleId="BioPageTextChar">
    <w:name w:val="Bio Page Text Char"/>
    <w:basedOn w:val="DefaultParagraphFont"/>
    <w:link w:val="BioPageText"/>
    <w:rsid w:val="00E16450"/>
    <w:rPr>
      <w:sz w:val="18"/>
      <w:szCs w:val="18"/>
    </w:rPr>
  </w:style>
  <w:style w:type="paragraph" w:styleId="TOC4">
    <w:name w:val="toc 4"/>
    <w:basedOn w:val="Heading8"/>
    <w:next w:val="Normal"/>
    <w:autoRedefine/>
    <w:uiPriority w:val="39"/>
    <w:unhideWhenUsed/>
    <w:rsid w:val="00E16450"/>
    <w:pPr>
      <w:spacing w:after="100"/>
      <w:ind w:left="6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81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966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140819078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65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9794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178129031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1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8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45990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44080356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076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22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35063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74660984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48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437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  <w:divsChild>
            <w:div w:id="28739849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3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8662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3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svg"/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svg"/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Swaney\Documents\Omera\Sample%20Documents\CandidateReport.dotx" TargetMode="External"/></Relationships>
</file>

<file path=word/theme/theme1.xml><?xml version="1.0" encoding="utf-8"?>
<a:theme xmlns:a="http://schemas.openxmlformats.org/drawingml/2006/main" name="Office Theme">
  <a:themeElements>
    <a:clrScheme name="Custom 7">
      <a:dk1>
        <a:sysClr val="windowText" lastClr="000000"/>
      </a:dk1>
      <a:lt1>
        <a:sysClr val="window" lastClr="FFFFFF"/>
      </a:lt1>
      <a:dk2>
        <a:srgbClr val="F97012"/>
      </a:dk2>
      <a:lt2>
        <a:srgbClr val="F2F2F2"/>
      </a:lt2>
      <a:accent1>
        <a:srgbClr val="F97012"/>
      </a:accent1>
      <a:accent2>
        <a:srgbClr val="FADBB7"/>
      </a:accent2>
      <a:accent3>
        <a:srgbClr val="000000"/>
      </a:accent3>
      <a:accent4>
        <a:srgbClr val="F2BA6E"/>
      </a:accent4>
      <a:accent5>
        <a:srgbClr val="63462C"/>
      </a:accent5>
      <a:accent6>
        <a:srgbClr val="C35204"/>
      </a:accent6>
      <a:hlink>
        <a:srgbClr val="F97012"/>
      </a:hlink>
      <a:folHlink>
        <a:srgbClr val="F2BA6E"/>
      </a:folHlink>
    </a:clrScheme>
    <a:fontScheme name="_Omera">
      <a:majorFont>
        <a:latin typeface="F37 Hybrid Medium"/>
        <a:ea typeface=""/>
        <a:cs typeface=""/>
      </a:majorFont>
      <a:minorFont>
        <a:latin typeface="Trade Gothic Nex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C1DAA1-B953-4D33-8443-A357F7526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CandidateReport</Template>
  <TotalTime>9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Ned Swaney</dc:creator>
  <cp:keywords/>
  <dc:description/>
  <cp:lastModifiedBy>Ned Swaney</cp:lastModifiedBy>
  <cp:revision>4</cp:revision>
  <cp:lastPrinted>2023-06-06T05:48:00Z</cp:lastPrinted>
  <dcterms:created xsi:type="dcterms:W3CDTF">2025-10-20T04:53:00Z</dcterms:created>
  <dcterms:modified xsi:type="dcterms:W3CDTF">2025-10-30T03:14:00Z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74a84639,1e9f6917,618fe01a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Classification: Private</vt:lpwstr>
  </property>
  <property fmtid="{D5CDD505-2E9C-101B-9397-08002B2CF9AE}" pid="5" name="MSIP_Label_cec1cf4e-c5c2-4b9e-a32d-579f608de01b_Enabled">
    <vt:lpwstr>true</vt:lpwstr>
  </property>
  <property fmtid="{D5CDD505-2E9C-101B-9397-08002B2CF9AE}" pid="6" name="MSIP_Label_cec1cf4e-c5c2-4b9e-a32d-579f608de01b_SetDate">
    <vt:lpwstr>2025-09-19T05:55:04Z</vt:lpwstr>
  </property>
  <property fmtid="{D5CDD505-2E9C-101B-9397-08002B2CF9AE}" pid="7" name="MSIP_Label_cec1cf4e-c5c2-4b9e-a32d-579f608de01b_Method">
    <vt:lpwstr>Privileged</vt:lpwstr>
  </property>
  <property fmtid="{D5CDD505-2E9C-101B-9397-08002B2CF9AE}" pid="8" name="MSIP_Label_cec1cf4e-c5c2-4b9e-a32d-579f608de01b_Name">
    <vt:lpwstr>cec1cf4e-c5c2-4b9e-a32d-579f608de01b</vt:lpwstr>
  </property>
  <property fmtid="{D5CDD505-2E9C-101B-9397-08002B2CF9AE}" pid="9" name="MSIP_Label_cec1cf4e-c5c2-4b9e-a32d-579f608de01b_SiteId">
    <vt:lpwstr>6cf6dc61-aaec-4d60-8dd0-2007ec95b05e</vt:lpwstr>
  </property>
  <property fmtid="{D5CDD505-2E9C-101B-9397-08002B2CF9AE}" pid="10" name="MSIP_Label_cec1cf4e-c5c2-4b9e-a32d-579f608de01b_ActionId">
    <vt:lpwstr>55991612-9816-4b90-83e2-23a4d1c45a56</vt:lpwstr>
  </property>
  <property fmtid="{D5CDD505-2E9C-101B-9397-08002B2CF9AE}" pid="11" name="MSIP_Label_cec1cf4e-c5c2-4b9e-a32d-579f608de01b_ContentBits">
    <vt:lpwstr>2</vt:lpwstr>
  </property>
  <property fmtid="{D5CDD505-2E9C-101B-9397-08002B2CF9AE}" pid="12" name="MSIP_Label_cec1cf4e-c5c2-4b9e-a32d-579f608de01b_Tag">
    <vt:lpwstr>10, 0, 1, 1</vt:lpwstr>
  </property>
</Properties>
</file>